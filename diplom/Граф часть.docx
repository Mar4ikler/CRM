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2EF6" w:rsidRDefault="00AD64D2" w:rsidP="00A938BD">
      <w:pPr>
        <w:pStyle w:val="a1"/>
        <w:spacing w:before="240"/>
        <w:ind w:firstLine="567"/>
        <w:jc w:val="center"/>
        <w:rPr>
          <w:b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551744" behindDoc="1" locked="0" layoutInCell="1" allowOverlap="1">
                <wp:simplePos x="0" y="0"/>
                <wp:positionH relativeFrom="column">
                  <wp:posOffset>277813</wp:posOffset>
                </wp:positionH>
                <wp:positionV relativeFrom="paragraph">
                  <wp:posOffset>-184381</wp:posOffset>
                </wp:positionV>
                <wp:extent cx="14121130" cy="10168255"/>
                <wp:effectExtent l="12700" t="12700" r="1270" b="4445"/>
                <wp:wrapNone/>
                <wp:docPr id="603937828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21130" cy="10168255"/>
                          <a:chOff x="1165" y="432"/>
                          <a:chExt cx="22238" cy="16013"/>
                        </a:xfrm>
                      </wpg:grpSpPr>
                      <wps:wsp>
                        <wps:cNvPr id="1145171756" name="Rectangle 393"/>
                        <wps:cNvSpPr>
                          <a:spLocks/>
                        </wps:cNvSpPr>
                        <wps:spPr bwMode="auto">
                          <a:xfrm rot="5400000">
                            <a:off x="4277" y="-2680"/>
                            <a:ext cx="16013" cy="2223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012758" name="Line 338"/>
                        <wps:cNvCnPr>
                          <a:cxnSpLocks/>
                        </wps:cNvCnPr>
                        <wps:spPr bwMode="auto">
                          <a:xfrm>
                            <a:off x="13305" y="13432"/>
                            <a:ext cx="0" cy="30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0584813" name="Line 368"/>
                        <wps:cNvCnPr>
                          <a:cxnSpLocks/>
                        </wps:cNvCnPr>
                        <wps:spPr bwMode="auto">
                          <a:xfrm>
                            <a:off x="13288" y="13446"/>
                            <a:ext cx="1010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5FD6A" id="Group 396" o:spid="_x0000_s1026" style="position:absolute;margin-left:21.9pt;margin-top:-14.5pt;width:1111.9pt;height:800.65pt;z-index:-251764736" coordorigin="1165,432" coordsize="22238,160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">
                <v:rect id="Rectangle 393" o:spid="_x0000_s1027" style="position:absolute;left:4277;top:-2680;width:16013;height:22238;rotation: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" filled="f" strokeweight="2pt">
                  <v:path arrowok="t"/>
                </v:rect>
                <v:line id="Line 338" o:spid="_x0000_s1028" style="position:absolute;visibility:visible;mso-wrap-style:square" from="13305,13432" to="13305,164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" strokeweight="2pt">
                  <o:lock v:ext="edit" shapetype="f"/>
                </v:line>
                <v:line id="Line 368" o:spid="_x0000_s1029" style="position:absolute;visibility:visible;mso-wrap-style:square" from="13288,13446" to="23397,134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" strokeweight="2pt">
                  <o:lock v:ext="edit" shapetype="f"/>
                </v:line>
              </v:group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>
                <wp:simplePos x="0" y="0"/>
                <wp:positionH relativeFrom="column">
                  <wp:posOffset>8702040</wp:posOffset>
                </wp:positionH>
                <wp:positionV relativeFrom="paragraph">
                  <wp:posOffset>9297670</wp:posOffset>
                </wp:positionV>
                <wp:extent cx="853440" cy="151765"/>
                <wp:effectExtent l="0" t="0" r="0" b="0"/>
                <wp:wrapNone/>
                <wp:docPr id="1590113597" name="Rectangl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344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E6DCF" w:rsidRPr="00627B06" w:rsidRDefault="006E6DCF" w:rsidP="006E6DCF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:rsidR="00651EE8" w:rsidRPr="00627B06" w:rsidRDefault="00651EE8" w:rsidP="00651EE8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1" o:spid="_x0000_s1026" style="position:absolute;left:0;text-align:left;margin-left:685.2pt;margin-top:732.1pt;width:67.2pt;height:11.9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" filled="f" stroked="f" strokeweight=".25pt">
                <v:path arrowok="t"/>
                <v:textbox inset="1pt,1pt,1pt,1pt">
                  <w:txbxContent>
                    <w:p w:rsidR="006E6DCF" w:rsidRPr="00627B06" w:rsidRDefault="006E6DCF" w:rsidP="006E6DCF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:rsidR="00651EE8" w:rsidRPr="00627B06" w:rsidRDefault="00651EE8" w:rsidP="00651EE8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9128760</wp:posOffset>
                </wp:positionV>
                <wp:extent cx="853440" cy="151765"/>
                <wp:effectExtent l="0" t="0" r="0" b="0"/>
                <wp:wrapNone/>
                <wp:docPr id="1811619283" name="Rectangl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344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627B06" w:rsidRDefault="00AD64D2" w:rsidP="00782859">
                            <w:pPr>
                              <w:pStyle w:val="a1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bookmarkStart w:id="0" w:name="_Hlk105115955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Гончар Е.А.</w:t>
                            </w:r>
                          </w:p>
                          <w:bookmarkEnd w:id="0"/>
                          <w:p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0" o:spid="_x0000_s1027" style="position:absolute;left:0;text-align:left;margin-left:685.55pt;margin-top:718.8pt;width:67.2pt;height:11.9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" filled="f" stroked="f" strokeweight=".25pt">
                <v:path arrowok="t"/>
                <v:textbox inset="1pt,1pt,1pt,1pt">
                  <w:txbxContent>
                    <w:p w:rsidR="00A314D7" w:rsidRPr="00627B06" w:rsidRDefault="00AD64D2" w:rsidP="00782859">
                      <w:pPr>
                        <w:pStyle w:val="a1"/>
                        <w:jc w:val="left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bookmarkStart w:id="1" w:name="_Hlk105115955"/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Гончар Е.А.</w:t>
                      </w:r>
                    </w:p>
                    <w:bookmarkEnd w:id="1"/>
                    <w:p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8962390</wp:posOffset>
                </wp:positionV>
                <wp:extent cx="827405" cy="151765"/>
                <wp:effectExtent l="0" t="0" r="0" b="0"/>
                <wp:wrapNone/>
                <wp:docPr id="1151713271" name="Rectangl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136FC4" w:rsidRDefault="00AD64D2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Левша М.С.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9" o:spid="_x0000_s1028" style="position:absolute;left:0;text-align:left;margin-left:685.55pt;margin-top:705.7pt;width:65.15pt;height:11.95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" filled="f" stroked="f" strokeweight=".25pt">
                <v:path arrowok="t"/>
                <v:textbox inset="1pt,1pt,1pt,1pt">
                  <w:txbxContent>
                    <w:p w:rsidR="00A314D7" w:rsidRPr="00136FC4" w:rsidRDefault="00AD64D2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Левша М.С.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9653270</wp:posOffset>
                </wp:positionV>
                <wp:extent cx="873125" cy="162560"/>
                <wp:effectExtent l="0" t="0" r="0" b="0"/>
                <wp:wrapNone/>
                <wp:docPr id="2032211888" name="Rectangl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3125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222" w:rsidRDefault="00006A56" w:rsidP="0062122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lang w:val="ru-RU"/>
                              </w:rPr>
                              <w:t>Север</w:t>
                            </w:r>
                            <w:r w:rsidR="00621222">
                              <w:rPr>
                                <w:i/>
                                <w:sz w:val="18"/>
                              </w:rPr>
                              <w:t> </w:t>
                            </w:r>
                            <w:r>
                              <w:rPr>
                                <w:i/>
                                <w:sz w:val="18"/>
                                <w:lang w:val="ru-RU"/>
                              </w:rPr>
                              <w:t>А</w:t>
                            </w:r>
                            <w:r w:rsidR="00621222">
                              <w:rPr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z w:val="18"/>
                                <w:lang w:val="ru-RU"/>
                              </w:rPr>
                              <w:t>С</w:t>
                            </w:r>
                            <w:r w:rsidR="00621222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8" o:spid="_x0000_s1029" style="position:absolute;left:0;text-align:left;margin-left:685.55pt;margin-top:760.1pt;width:68.75pt;height:12.8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621222" w:rsidRDefault="00006A56" w:rsidP="00621222">
                      <w:pPr>
                        <w:rPr>
                          <w:sz w:val="18"/>
                        </w:rPr>
                      </w:pPr>
                      <w:r>
                        <w:rPr>
                          <w:i/>
                          <w:sz w:val="18"/>
                          <w:lang w:val="ru-RU"/>
                        </w:rPr>
                        <w:t>Север</w:t>
                      </w:r>
                      <w:r w:rsidR="00621222">
                        <w:rPr>
                          <w:i/>
                          <w:sz w:val="18"/>
                        </w:rPr>
                        <w:t> </w:t>
                      </w:r>
                      <w:r>
                        <w:rPr>
                          <w:i/>
                          <w:sz w:val="18"/>
                          <w:lang w:val="ru-RU"/>
                        </w:rPr>
                        <w:t>А</w:t>
                      </w:r>
                      <w:r w:rsidR="00621222">
                        <w:rPr>
                          <w:i/>
                          <w:sz w:val="18"/>
                        </w:rPr>
                        <w:t>.</w:t>
                      </w:r>
                      <w:r>
                        <w:rPr>
                          <w:i/>
                          <w:sz w:val="18"/>
                          <w:lang w:val="ru-RU"/>
                        </w:rPr>
                        <w:t>С</w:t>
                      </w:r>
                      <w:r w:rsidR="00621222">
                        <w:rPr>
                          <w:sz w:val="18"/>
                        </w:rPr>
                        <w:t>.</w:t>
                      </w:r>
                    </w:p>
                    <w:p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column">
                  <wp:posOffset>13307695</wp:posOffset>
                </wp:positionH>
                <wp:positionV relativeFrom="paragraph">
                  <wp:posOffset>9308465</wp:posOffset>
                </wp:positionV>
                <wp:extent cx="474345" cy="151765"/>
                <wp:effectExtent l="0" t="0" r="0" b="0"/>
                <wp:wrapNone/>
                <wp:docPr id="996780222" name="Rectangl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34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7" o:spid="_x0000_s1030" style="position:absolute;left:0;text-align:left;margin-left:1047.85pt;margin-top:732.95pt;width:37.35pt;height:11.9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A314D7" w:rsidRPr="0087576F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Ли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с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тов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>
                <wp:simplePos x="0" y="0"/>
                <wp:positionH relativeFrom="column">
                  <wp:posOffset>12599035</wp:posOffset>
                </wp:positionH>
                <wp:positionV relativeFrom="paragraph">
                  <wp:posOffset>9308465</wp:posOffset>
                </wp:positionV>
                <wp:extent cx="311785" cy="151765"/>
                <wp:effectExtent l="0" t="0" r="0" b="0"/>
                <wp:wrapNone/>
                <wp:docPr id="997763830" name="Rectangl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78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en-US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6" o:spid="_x0000_s1031" style="position:absolute;left:0;text-align:left;margin-left:992.05pt;margin-top:732.95pt;width:24.55pt;height:11.95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A314D7" w:rsidRPr="0087576F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en-US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9471660</wp:posOffset>
                </wp:positionV>
                <wp:extent cx="827405" cy="151130"/>
                <wp:effectExtent l="0" t="0" r="0" b="0"/>
                <wp:wrapNone/>
                <wp:docPr id="65361123" name="Rectangle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5" o:spid="_x0000_s1032" style="position:absolute;left:0;text-align:left;margin-left:685.55pt;margin-top:745.8pt;width:65.15pt;height:11.9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" filled="f" stroked="f" strokeweight=".25pt">
                <v:path arrowok="t"/>
                <v:textbox inset="1pt,1pt,1pt,1pt">
                  <w:txbxContent>
                    <w:p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9471660</wp:posOffset>
                </wp:positionV>
                <wp:extent cx="683895" cy="151130"/>
                <wp:effectExtent l="0" t="0" r="0" b="0"/>
                <wp:wrapNone/>
                <wp:docPr id="1475684735" name="Rectangl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4" o:spid="_x0000_s1033" style="position:absolute;left:0;text-align:left;margin-left:629.15pt;margin-top:745.8pt;width:53.85pt;height:11.9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9822815</wp:posOffset>
                </wp:positionV>
                <wp:extent cx="827405" cy="151765"/>
                <wp:effectExtent l="0" t="0" r="0" b="0"/>
                <wp:wrapNone/>
                <wp:docPr id="859726491" name="Rectangle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627B06" w:rsidRDefault="0078688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786887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Смелов В.В.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3" o:spid="_x0000_s1034" style="position:absolute;left:0;text-align:left;margin-left:685.55pt;margin-top:773.45pt;width:65.15pt;height:11.9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" filled="f" stroked="f" strokeweight=".25pt">
                <v:path arrowok="t"/>
                <v:textbox inset="1pt,1pt,1pt,1pt">
                  <w:txbxContent>
                    <w:p w:rsidR="00A314D7" w:rsidRPr="00627B06" w:rsidRDefault="0078688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786887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9822815</wp:posOffset>
                </wp:positionV>
                <wp:extent cx="683895" cy="151765"/>
                <wp:effectExtent l="0" t="0" r="0" b="0"/>
                <wp:wrapNone/>
                <wp:docPr id="244274320" name="Rectangl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="00DD542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Утв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2" o:spid="_x0000_s1035" style="position:absolute;left:0;text-align:left;margin-left:629.15pt;margin-top:773.45pt;width:53.85pt;height:11.9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A314D7" w:rsidRPr="0087576F" w:rsidRDefault="00A314D7" w:rsidP="00627F81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proofErr w:type="spellStart"/>
                      <w:r w:rsidR="00DD542F">
                        <w:rPr>
                          <w:rFonts w:ascii="Times New Roman" w:hAnsi="Times New Roman"/>
                          <w:i w:val="0"/>
                          <w:sz w:val="18"/>
                        </w:rPr>
                        <w:t>Утв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9653270</wp:posOffset>
                </wp:positionV>
                <wp:extent cx="683895" cy="154800"/>
                <wp:effectExtent l="0" t="0" r="1905" b="0"/>
                <wp:wrapNone/>
                <wp:docPr id="1702069133" name="Rectangl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 w:rsidR="00354F50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Т</w:t>
                            </w:r>
                            <w:r w:rsid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. </w:t>
                            </w:r>
                            <w:r w:rsid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</w:t>
                            </w: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онтр.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1" o:spid="_x0000_s1036" style="position:absolute;left:0;text-align:left;margin-left:629.15pt;margin-top:760.1pt;width:53.85pt;height:12.2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A314D7" w:rsidRPr="0087576F" w:rsidRDefault="00A314D7" w:rsidP="00627F81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 w:rsidR="00354F50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Т</w:t>
                      </w:r>
                      <w:r w:rsid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. </w:t>
                      </w:r>
                      <w:r w:rsidR="0087576F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к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онтр.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9128760</wp:posOffset>
                </wp:positionV>
                <wp:extent cx="683895" cy="151765"/>
                <wp:effectExtent l="0" t="0" r="0" b="0"/>
                <wp:wrapNone/>
                <wp:docPr id="1620804120" name="Rectangl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Провер.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0" o:spid="_x0000_s1037" style="position:absolute;left:0;text-align:left;margin-left:629.15pt;margin-top:718.8pt;width:53.85pt;height:11.9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A314D7" w:rsidRPr="0087576F" w:rsidRDefault="00A314D7" w:rsidP="00627F81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Провер.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8957310</wp:posOffset>
                </wp:positionV>
                <wp:extent cx="683895" cy="151765"/>
                <wp:effectExtent l="0" t="0" r="0" b="0"/>
                <wp:wrapNone/>
                <wp:docPr id="761938160" name="Rectangl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9" o:spid="_x0000_s1038" style="position:absolute;left:0;text-align:left;margin-left:629.15pt;margin-top:705.3pt;width:53.85pt;height:11.9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A314D7" w:rsidRPr="0087576F" w:rsidRDefault="00A314D7" w:rsidP="00627F81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Разраб.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>
                <wp:simplePos x="0" y="0"/>
                <wp:positionH relativeFrom="column">
                  <wp:posOffset>13633450</wp:posOffset>
                </wp:positionH>
                <wp:positionV relativeFrom="paragraph">
                  <wp:posOffset>8955405</wp:posOffset>
                </wp:positionV>
                <wp:extent cx="748030" cy="151765"/>
                <wp:effectExtent l="0" t="0" r="0" b="0"/>
                <wp:wrapNone/>
                <wp:docPr id="1872760722" name="Rectangl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803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627B06" w:rsidRDefault="00A314D7" w:rsidP="00627F81">
                            <w:pPr>
                              <w:pStyle w:val="Header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A314D7" w:rsidRPr="00627B06" w:rsidRDefault="00A314D7" w:rsidP="00627F81">
                            <w:pPr>
                              <w:pStyle w:val="Head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8" o:spid="_x0000_s1039" style="position:absolute;left:0;text-align:left;margin-left:1073.5pt;margin-top:705.15pt;width:58.9pt;height:11.9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A314D7" w:rsidRPr="00627B06" w:rsidRDefault="00A314D7" w:rsidP="00627F81">
                      <w:pPr>
                        <w:pStyle w:val="Header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:rsidR="00A314D7" w:rsidRPr="00627B06" w:rsidRDefault="00A314D7" w:rsidP="00627F81">
                      <w:pPr>
                        <w:pStyle w:val="Head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>
                <wp:simplePos x="0" y="0"/>
                <wp:positionH relativeFrom="column">
                  <wp:posOffset>13103860</wp:posOffset>
                </wp:positionH>
                <wp:positionV relativeFrom="paragraph">
                  <wp:posOffset>8955405</wp:posOffset>
                </wp:positionV>
                <wp:extent cx="473710" cy="151765"/>
                <wp:effectExtent l="0" t="0" r="0" b="0"/>
                <wp:wrapNone/>
                <wp:docPr id="457790210" name="Rectangle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37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627B06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7" o:spid="_x0000_s1040" style="position:absolute;left:0;text-align:left;margin-left:1031.8pt;margin-top:705.15pt;width:37.3pt;height:11.9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A314D7" w:rsidRPr="00627B06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>
                <wp:simplePos x="0" y="0"/>
                <wp:positionH relativeFrom="column">
                  <wp:posOffset>10476230</wp:posOffset>
                </wp:positionH>
                <wp:positionV relativeFrom="paragraph">
                  <wp:posOffset>9505950</wp:posOffset>
                </wp:positionV>
                <wp:extent cx="2022475" cy="450850"/>
                <wp:effectExtent l="0" t="0" r="0" b="0"/>
                <wp:wrapNone/>
                <wp:docPr id="1752073222" name="Rectangl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22475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6" o:spid="_x0000_s1041" style="position:absolute;left:0;text-align:left;margin-left:824.9pt;margin-top:748.5pt;width:159.25pt;height:35.5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>
                <wp:simplePos x="0" y="0"/>
                <wp:positionH relativeFrom="column">
                  <wp:posOffset>13248005</wp:posOffset>
                </wp:positionH>
                <wp:positionV relativeFrom="paragraph">
                  <wp:posOffset>9299575</wp:posOffset>
                </wp:positionV>
                <wp:extent cx="635" cy="165735"/>
                <wp:effectExtent l="12700" t="12700" r="12065" b="12065"/>
                <wp:wrapNone/>
                <wp:docPr id="1804829942" name="Lin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657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E5F10D" id="Line 375" o:spid="_x0000_s1026" style="position:absolute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3.15pt,732.25pt" to="1043.2pt,74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>
                <wp:simplePos x="0" y="0"/>
                <wp:positionH relativeFrom="column">
                  <wp:posOffset>13633450</wp:posOffset>
                </wp:positionH>
                <wp:positionV relativeFrom="paragraph">
                  <wp:posOffset>8615680</wp:posOffset>
                </wp:positionV>
                <wp:extent cx="748030" cy="151765"/>
                <wp:effectExtent l="0" t="0" r="0" b="0"/>
                <wp:wrapNone/>
                <wp:docPr id="1290129168" name="Rectangl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803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Масштаб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4" o:spid="_x0000_s1042" style="position:absolute;left:0;text-align:left;margin-left:1073.5pt;margin-top:678.4pt;width:58.9pt;height:11.9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A314D7" w:rsidRPr="0087576F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Масштаб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>
                <wp:simplePos x="0" y="0"/>
                <wp:positionH relativeFrom="column">
                  <wp:posOffset>13103860</wp:posOffset>
                </wp:positionH>
                <wp:positionV relativeFrom="paragraph">
                  <wp:posOffset>8615680</wp:posOffset>
                </wp:positionV>
                <wp:extent cx="473710" cy="151765"/>
                <wp:effectExtent l="0" t="0" r="0" b="0"/>
                <wp:wrapNone/>
                <wp:docPr id="1660516898" name="Rectangl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37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Масса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3" o:spid="_x0000_s1043" style="position:absolute;left:0;text-align:left;margin-left:1031.8pt;margin-top:678.4pt;width:37.3pt;height:11.9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A314D7" w:rsidRPr="0087576F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Масса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>
                <wp:simplePos x="0" y="0"/>
                <wp:positionH relativeFrom="column">
                  <wp:posOffset>13072745</wp:posOffset>
                </wp:positionH>
                <wp:positionV relativeFrom="paragraph">
                  <wp:posOffset>8606155</wp:posOffset>
                </wp:positionV>
                <wp:extent cx="1905" cy="684530"/>
                <wp:effectExtent l="12700" t="12700" r="10795" b="1270"/>
                <wp:wrapNone/>
                <wp:docPr id="1767177992" name="Lin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05" cy="6845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6314DD" id="Line 372" o:spid="_x0000_s1026" style="position:absolute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9.35pt,677.65pt" to="1029.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9121775</wp:posOffset>
                </wp:positionV>
                <wp:extent cx="2450465" cy="635"/>
                <wp:effectExtent l="0" t="0" r="0" b="0"/>
                <wp:wrapNone/>
                <wp:docPr id="519113300" name="Lin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185193" id="Line 371" o:spid="_x0000_s1026" style="position:absolute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18.25pt" to="821.35pt,71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Lqt0X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8428355</wp:posOffset>
                </wp:positionV>
                <wp:extent cx="2450465" cy="635"/>
                <wp:effectExtent l="0" t="0" r="0" b="0"/>
                <wp:wrapNone/>
                <wp:docPr id="1988512874" name="Lin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BFA9DE" id="Line 370" o:spid="_x0000_s1026" style="position:absolute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63.65pt" to="821.35pt,66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HoT+X+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8255000</wp:posOffset>
                </wp:positionV>
                <wp:extent cx="2450465" cy="635"/>
                <wp:effectExtent l="0" t="0" r="0" b="0"/>
                <wp:wrapNone/>
                <wp:docPr id="1502204180" name="Lin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3C6D4E" id="Line 369" o:spid="_x0000_s1026" style="position:absolute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50pt" to="821.35pt,65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5WYMR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>
                <wp:simplePos x="0" y="0"/>
                <wp:positionH relativeFrom="column">
                  <wp:posOffset>12573000</wp:posOffset>
                </wp:positionH>
                <wp:positionV relativeFrom="paragraph">
                  <wp:posOffset>9606915</wp:posOffset>
                </wp:positionV>
                <wp:extent cx="1803400" cy="216535"/>
                <wp:effectExtent l="0" t="0" r="0" b="0"/>
                <wp:wrapNone/>
                <wp:docPr id="668839736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340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13C7B" w:rsidRPr="00006A56" w:rsidRDefault="006E6DCF" w:rsidP="00513C7B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06A56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7</w:t>
                            </w:r>
                            <w:r w:rsidR="00DD542F" w:rsidRPr="00006A56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4</w:t>
                            </w:r>
                            <w:r w:rsidR="00BA3519" w:rsidRPr="00006A56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4</w:t>
                            </w:r>
                            <w:r w:rsidR="00DD542F" w:rsidRPr="00006A56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17</w:t>
                            </w:r>
                            <w:r w:rsidR="00006A56" w:rsidRPr="00006A56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0</w:t>
                            </w:r>
                            <w:r w:rsidR="00AD64D2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43</w:t>
                            </w:r>
                            <w:r w:rsidRPr="00006A56">
                              <w:rPr>
                                <w:i/>
                                <w:sz w:val="24"/>
                                <w:szCs w:val="28"/>
                                <w:shd w:val="clear" w:color="auto" w:fill="FFFFFF"/>
                                <w:lang w:val="ru-RU"/>
                              </w:rPr>
                              <w:t>, 202</w:t>
                            </w:r>
                            <w:r w:rsidR="00BA3519" w:rsidRPr="00006A56">
                              <w:rPr>
                                <w:i/>
                                <w:sz w:val="24"/>
                                <w:szCs w:val="28"/>
                                <w:shd w:val="clear" w:color="auto" w:fill="FFFFFF"/>
                                <w:lang w:val="ru-RU"/>
                              </w:rPr>
                              <w:t>4</w:t>
                            </w:r>
                          </w:p>
                          <w:p w:rsidR="00A314D7" w:rsidRPr="00006A56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7" o:spid="_x0000_s1044" style="position:absolute;left:0;text-align:left;margin-left:990pt;margin-top:756.45pt;width:142pt;height:17.05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513C7B" w:rsidRPr="00006A56" w:rsidRDefault="006E6DCF" w:rsidP="00513C7B">
                      <w:pPr>
                        <w:jc w:val="center"/>
                        <w:rPr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006A56">
                        <w:rPr>
                          <w:i/>
                          <w:sz w:val="24"/>
                          <w:szCs w:val="24"/>
                          <w:lang w:val="ru-RU"/>
                        </w:rPr>
                        <w:t>7</w:t>
                      </w:r>
                      <w:r w:rsidR="00DD542F" w:rsidRPr="00006A56">
                        <w:rPr>
                          <w:i/>
                          <w:sz w:val="24"/>
                          <w:szCs w:val="24"/>
                          <w:lang w:val="ru-RU"/>
                        </w:rPr>
                        <w:t>4</w:t>
                      </w:r>
                      <w:r w:rsidR="00BA3519" w:rsidRPr="00006A56">
                        <w:rPr>
                          <w:i/>
                          <w:sz w:val="24"/>
                          <w:szCs w:val="24"/>
                          <w:lang w:val="ru-RU"/>
                        </w:rPr>
                        <w:t>4</w:t>
                      </w:r>
                      <w:r w:rsidR="00DD542F" w:rsidRPr="00006A56">
                        <w:rPr>
                          <w:i/>
                          <w:sz w:val="24"/>
                          <w:szCs w:val="24"/>
                          <w:lang w:val="ru-RU"/>
                        </w:rPr>
                        <w:t>17</w:t>
                      </w:r>
                      <w:r w:rsidR="00006A56" w:rsidRPr="00006A56">
                        <w:rPr>
                          <w:i/>
                          <w:sz w:val="24"/>
                          <w:szCs w:val="24"/>
                          <w:lang w:val="ru-RU"/>
                        </w:rPr>
                        <w:t>0</w:t>
                      </w:r>
                      <w:r w:rsidR="00AD64D2">
                        <w:rPr>
                          <w:i/>
                          <w:sz w:val="24"/>
                          <w:szCs w:val="24"/>
                          <w:lang w:val="ru-RU"/>
                        </w:rPr>
                        <w:t>43</w:t>
                      </w:r>
                      <w:r w:rsidRPr="00006A56">
                        <w:rPr>
                          <w:i/>
                          <w:sz w:val="24"/>
                          <w:szCs w:val="28"/>
                          <w:shd w:val="clear" w:color="auto" w:fill="FFFFFF"/>
                          <w:lang w:val="ru-RU"/>
                        </w:rPr>
                        <w:t>, 202</w:t>
                      </w:r>
                      <w:r w:rsidR="00BA3519" w:rsidRPr="00006A56">
                        <w:rPr>
                          <w:i/>
                          <w:sz w:val="24"/>
                          <w:szCs w:val="28"/>
                          <w:shd w:val="clear" w:color="auto" w:fill="FFFFFF"/>
                          <w:lang w:val="ru-RU"/>
                        </w:rPr>
                        <w:t>4</w:t>
                      </w:r>
                    </w:p>
                    <w:p w:rsidR="00A314D7" w:rsidRPr="00006A56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Cs w:val="2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>
                <wp:simplePos x="0" y="0"/>
                <wp:positionH relativeFrom="column">
                  <wp:posOffset>12896850</wp:posOffset>
                </wp:positionH>
                <wp:positionV relativeFrom="paragraph">
                  <wp:posOffset>8785225</wp:posOffset>
                </wp:positionV>
                <wp:extent cx="635" cy="505460"/>
                <wp:effectExtent l="0" t="0" r="12065" b="2540"/>
                <wp:wrapNone/>
                <wp:docPr id="686042428" name="Lin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7A2172" id="Line 366" o:spid="_x0000_s1026" style="position:absolute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5.5pt,691.75pt" to="1015.5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>
                <wp:simplePos x="0" y="0"/>
                <wp:positionH relativeFrom="column">
                  <wp:posOffset>12721590</wp:posOffset>
                </wp:positionH>
                <wp:positionV relativeFrom="paragraph">
                  <wp:posOffset>8785225</wp:posOffset>
                </wp:positionV>
                <wp:extent cx="0" cy="505460"/>
                <wp:effectExtent l="0" t="0" r="0" b="2540"/>
                <wp:wrapNone/>
                <wp:docPr id="898880970" name="Lin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5FDC7B" id="Line 365" o:spid="_x0000_s1026" style="position:absolute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1.7pt,691.75pt" to="1001.7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>
                <wp:simplePos x="0" y="0"/>
                <wp:positionH relativeFrom="column">
                  <wp:posOffset>13734415</wp:posOffset>
                </wp:positionH>
                <wp:positionV relativeFrom="paragraph">
                  <wp:posOffset>9308465</wp:posOffset>
                </wp:positionV>
                <wp:extent cx="498475" cy="151765"/>
                <wp:effectExtent l="0" t="0" r="0" b="0"/>
                <wp:wrapNone/>
                <wp:docPr id="740351052" name="Rectangl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847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4" o:spid="_x0000_s1045" style="position:absolute;left:0;text-align:left;margin-left:1081.45pt;margin-top:732.95pt;width:39.25pt;height:11.9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A314D7" w:rsidRPr="0087576F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>
                <wp:simplePos x="0" y="0"/>
                <wp:positionH relativeFrom="column">
                  <wp:posOffset>12573000</wp:posOffset>
                </wp:positionH>
                <wp:positionV relativeFrom="paragraph">
                  <wp:posOffset>8615680</wp:posOffset>
                </wp:positionV>
                <wp:extent cx="474345" cy="151765"/>
                <wp:effectExtent l="0" t="0" r="0" b="0"/>
                <wp:wrapNone/>
                <wp:docPr id="2112482481" name="Rectangl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34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3" o:spid="_x0000_s1046" style="position:absolute;left:0;text-align:left;margin-left:990pt;margin-top:678.4pt;width:37.35pt;height:11.95pt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A314D7" w:rsidRPr="0087576F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>
                <wp:simplePos x="0" y="0"/>
                <wp:positionH relativeFrom="column">
                  <wp:posOffset>13597890</wp:posOffset>
                </wp:positionH>
                <wp:positionV relativeFrom="paragraph">
                  <wp:posOffset>8611235</wp:posOffset>
                </wp:positionV>
                <wp:extent cx="1905" cy="679450"/>
                <wp:effectExtent l="12700" t="12700" r="10795" b="6350"/>
                <wp:wrapNone/>
                <wp:docPr id="259633547" name="Lin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05" cy="6794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7DB78F" id="Line 362" o:spid="_x0000_s1026" style="position:absolute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0.7pt,678.05pt" to="1070.8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>
                <wp:simplePos x="0" y="0"/>
                <wp:positionH relativeFrom="column">
                  <wp:posOffset>10439400</wp:posOffset>
                </wp:positionH>
                <wp:positionV relativeFrom="paragraph">
                  <wp:posOffset>9469120</wp:posOffset>
                </wp:positionV>
                <wp:extent cx="3964305" cy="635"/>
                <wp:effectExtent l="0" t="12700" r="10795" b="12065"/>
                <wp:wrapNone/>
                <wp:docPr id="35083370" name="Lin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96430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187348" id="Line 361" o:spid="_x0000_s1026" style="position:absolute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2pt,745.6pt" to="1134.15pt,74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>
                <wp:simplePos x="0" y="0"/>
                <wp:positionH relativeFrom="column">
                  <wp:posOffset>12549505</wp:posOffset>
                </wp:positionH>
                <wp:positionV relativeFrom="paragraph">
                  <wp:posOffset>9295765</wp:posOffset>
                </wp:positionV>
                <wp:extent cx="1854835" cy="635"/>
                <wp:effectExtent l="0" t="12700" r="12065" b="12065"/>
                <wp:wrapNone/>
                <wp:docPr id="1024098042" name="Lin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5483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9F1758" id="Line 360" o:spid="_x0000_s1026" style="position:absolute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15pt,731.95pt" to="1134.2pt,73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>
                <wp:simplePos x="0" y="0"/>
                <wp:positionH relativeFrom="column">
                  <wp:posOffset>10476230</wp:posOffset>
                </wp:positionH>
                <wp:positionV relativeFrom="paragraph">
                  <wp:posOffset>8637905</wp:posOffset>
                </wp:positionV>
                <wp:extent cx="2022475" cy="789940"/>
                <wp:effectExtent l="0" t="0" r="0" b="0"/>
                <wp:wrapNone/>
                <wp:docPr id="1930536197" name="Rectangl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22475" cy="78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4021A" w:rsidRPr="00C57FAE" w:rsidRDefault="00BA3519" w:rsidP="00EA1FFB">
                            <w:pPr>
                              <w:pStyle w:val="a1"/>
                              <w:suppressAutoHyphens/>
                              <w:spacing w:before="36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Логическая с</w:t>
                            </w:r>
                            <w:r w:rsidR="00782859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хема </w:t>
                            </w:r>
                            <w:r w:rsidR="00C57FAE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базы данных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9" o:spid="_x0000_s1047" style="position:absolute;left:0;text-align:left;margin-left:824.9pt;margin-top:680.15pt;width:159.25pt;height:62.2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44021A" w:rsidRPr="00C57FAE" w:rsidRDefault="00BA3519" w:rsidP="00EA1FFB">
                      <w:pPr>
                        <w:pStyle w:val="a1"/>
                        <w:suppressAutoHyphens/>
                        <w:spacing w:before="36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Логическая с</w:t>
                      </w:r>
                      <w:r w:rsidR="00782859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хема </w:t>
                      </w:r>
                      <w:r w:rsidR="00C57FAE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базы данных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>
                <wp:simplePos x="0" y="0"/>
                <wp:positionH relativeFrom="column">
                  <wp:posOffset>12545060</wp:posOffset>
                </wp:positionH>
                <wp:positionV relativeFrom="paragraph">
                  <wp:posOffset>8611235</wp:posOffset>
                </wp:positionV>
                <wp:extent cx="635" cy="1367790"/>
                <wp:effectExtent l="12700" t="0" r="12065" b="3810"/>
                <wp:wrapNone/>
                <wp:docPr id="1179970328" name="Lin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1E5209" id="Line 358" o:spid="_x0000_s1026" style="position:absolute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7.8pt,678.05pt" to="987.85pt,78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9293860</wp:posOffset>
                </wp:positionV>
                <wp:extent cx="2450465" cy="635"/>
                <wp:effectExtent l="0" t="0" r="0" b="0"/>
                <wp:wrapNone/>
                <wp:docPr id="1929377705" name="Lin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753430" id="Line 357" o:spid="_x0000_s1026" style="position:absolute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31.8pt" to="821.35pt,73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iG/Kfe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9468485</wp:posOffset>
                </wp:positionV>
                <wp:extent cx="2450465" cy="635"/>
                <wp:effectExtent l="0" t="0" r="0" b="0"/>
                <wp:wrapNone/>
                <wp:docPr id="286310816" name="Lin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0D0F46" id="Line 356" o:spid="_x0000_s1026" style="position:absolute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45.55pt" to="821.35pt,74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6Wggq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8775065</wp:posOffset>
                </wp:positionV>
                <wp:extent cx="2450465" cy="635"/>
                <wp:effectExtent l="0" t="12700" r="635" b="12065"/>
                <wp:wrapNone/>
                <wp:docPr id="1513942898" name="Lin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583EB8" id="Line 355" o:spid="_x0000_s1026" style="position:absolute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90.95pt" to="821.35pt,69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>
                <wp:simplePos x="0" y="0"/>
                <wp:positionH relativeFrom="column">
                  <wp:posOffset>7985760</wp:posOffset>
                </wp:positionH>
                <wp:positionV relativeFrom="paragraph">
                  <wp:posOffset>8949690</wp:posOffset>
                </wp:positionV>
                <wp:extent cx="2449830" cy="635"/>
                <wp:effectExtent l="0" t="12700" r="1270" b="12065"/>
                <wp:wrapNone/>
                <wp:docPr id="1952313666" name="Lin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4983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C6FAD0" id="Line 354" o:spid="_x0000_s1026" style="position:absolute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8pt,704.7pt" to="821.7pt,704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>
                <wp:simplePos x="0" y="0"/>
                <wp:positionH relativeFrom="column">
                  <wp:posOffset>12553950</wp:posOffset>
                </wp:positionH>
                <wp:positionV relativeFrom="paragraph">
                  <wp:posOffset>8775065</wp:posOffset>
                </wp:positionV>
                <wp:extent cx="1850390" cy="635"/>
                <wp:effectExtent l="0" t="12700" r="3810" b="12065"/>
                <wp:wrapNone/>
                <wp:docPr id="2128821009" name="Lin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5039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F8C8EE" id="Line 353" o:spid="_x0000_s1026" style="position:absolute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5pt,690.95pt" to="1134.2pt,69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>
                <wp:simplePos x="0" y="0"/>
                <wp:positionH relativeFrom="column">
                  <wp:posOffset>10463530</wp:posOffset>
                </wp:positionH>
                <wp:positionV relativeFrom="paragraph">
                  <wp:posOffset>8225155</wp:posOffset>
                </wp:positionV>
                <wp:extent cx="3909060" cy="234315"/>
                <wp:effectExtent l="0" t="0" r="0" b="0"/>
                <wp:wrapNone/>
                <wp:docPr id="25557761" name="Rectangl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09060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D97D7C" w:rsidRDefault="000F3585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БГТУ</w:t>
                            </w:r>
                            <w:r w:rsidR="00A314D7" w:rsidRPr="00D97D7C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A8726A" w:rsidRPr="004C2508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  <w:lang w:val="ru-RU"/>
                              </w:rPr>
                              <w:t>0</w:t>
                            </w:r>
                            <w:r w:rsidR="00BA3519" w:rsidRPr="004C2508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BA510A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  <w:proofErr w:type="gramStart"/>
                            <w:r w:rsidR="00BA510A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00</w:t>
                            </w:r>
                            <w:r w:rsidR="00A314D7" w:rsidRPr="00D97D7C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.ГЧ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2" o:spid="_x0000_s1048" style="position:absolute;left:0;text-align:left;margin-left:823.9pt;margin-top:647.65pt;width:307.8pt;height:18.4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A314D7" w:rsidRPr="00D97D7C" w:rsidRDefault="000F3585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БГТУ</w:t>
                      </w:r>
                      <w:r w:rsidR="00A314D7" w:rsidRPr="00D97D7C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A8726A" w:rsidRPr="004C2508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  <w:lang w:val="ru-RU"/>
                        </w:rPr>
                        <w:t>0</w:t>
                      </w:r>
                      <w:r w:rsidR="00BA3519" w:rsidRPr="004C2508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BA510A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.</w:t>
                      </w:r>
                      <w:proofErr w:type="gramStart"/>
                      <w:r w:rsidR="00BA510A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00</w:t>
                      </w:r>
                      <w:r w:rsidR="00A314D7" w:rsidRPr="00D97D7C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.ГЧ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>
                <wp:simplePos x="0" y="0"/>
                <wp:positionH relativeFrom="column">
                  <wp:posOffset>12866370</wp:posOffset>
                </wp:positionH>
                <wp:positionV relativeFrom="paragraph">
                  <wp:posOffset>9307830</wp:posOffset>
                </wp:positionV>
                <wp:extent cx="367030" cy="152400"/>
                <wp:effectExtent l="0" t="0" r="0" b="0"/>
                <wp:wrapNone/>
                <wp:docPr id="532242533" name="Rectangl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70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1" o:spid="_x0000_s1049" style="position:absolute;left:0;text-align:left;margin-left:1013.1pt;margin-top:732.9pt;width:28.9pt;height:12p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A314D7" w:rsidRPr="0087576F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>
                <wp:simplePos x="0" y="0"/>
                <wp:positionH relativeFrom="column">
                  <wp:posOffset>10100945</wp:posOffset>
                </wp:positionH>
                <wp:positionV relativeFrom="paragraph">
                  <wp:posOffset>8785860</wp:posOffset>
                </wp:positionV>
                <wp:extent cx="321310" cy="151765"/>
                <wp:effectExtent l="0" t="0" r="0" b="0"/>
                <wp:wrapNone/>
                <wp:docPr id="1097303959" name="Rectangl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13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0" o:spid="_x0000_s1050" style="position:absolute;left:0;text-align:left;margin-left:795.35pt;margin-top:691.8pt;width:25.3pt;height:11.95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A314D7" w:rsidRPr="0087576F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>
                <wp:simplePos x="0" y="0"/>
                <wp:positionH relativeFrom="column">
                  <wp:posOffset>9579610</wp:posOffset>
                </wp:positionH>
                <wp:positionV relativeFrom="paragraph">
                  <wp:posOffset>8785860</wp:posOffset>
                </wp:positionV>
                <wp:extent cx="493395" cy="151765"/>
                <wp:effectExtent l="0" t="0" r="0" b="0"/>
                <wp:wrapNone/>
                <wp:docPr id="467172908" name="Rectangl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3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9" o:spid="_x0000_s1051" style="position:absolute;left:0;text-align:left;margin-left:754.3pt;margin-top:691.8pt;width:38.85pt;height:11.95pt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A314D7" w:rsidRPr="0087576F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По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д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пись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8785860</wp:posOffset>
                </wp:positionV>
                <wp:extent cx="827405" cy="151765"/>
                <wp:effectExtent l="0" t="0" r="0" b="0"/>
                <wp:wrapNone/>
                <wp:docPr id="355384392" name="Rectangl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87576F" w:rsidRDefault="0087576F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8" o:spid="_x0000_s1052" style="position:absolute;left:0;text-align:left;margin-left:685.55pt;margin-top:691.8pt;width:65.15pt;height:11.95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A314D7" w:rsidRPr="0087576F" w:rsidRDefault="0087576F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ФИО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>
                <wp:simplePos x="0" y="0"/>
                <wp:positionH relativeFrom="column">
                  <wp:posOffset>7995285</wp:posOffset>
                </wp:positionH>
                <wp:positionV relativeFrom="paragraph">
                  <wp:posOffset>8785860</wp:posOffset>
                </wp:positionV>
                <wp:extent cx="283210" cy="151765"/>
                <wp:effectExtent l="0" t="0" r="0" b="0"/>
                <wp:wrapNone/>
                <wp:docPr id="1329020050" name="Rectangl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2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14D7" w:rsidRPr="00627B06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7" o:spid="_x0000_s1053" style="position:absolute;left:0;text-align:left;margin-left:629.55pt;margin-top:691.8pt;width:22.3pt;height:11.95p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A314D7" w:rsidRPr="00627B06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9815830</wp:posOffset>
                </wp:positionV>
                <wp:extent cx="2450465" cy="635"/>
                <wp:effectExtent l="0" t="0" r="0" b="0"/>
                <wp:wrapNone/>
                <wp:docPr id="870943344" name="Lin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C25D59" id="Line 346" o:spid="_x0000_s1026" style="position:absolute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72.9pt" to="821.35pt,77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tyv6BO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9642475</wp:posOffset>
                </wp:positionV>
                <wp:extent cx="2450465" cy="635"/>
                <wp:effectExtent l="0" t="0" r="0" b="0"/>
                <wp:wrapNone/>
                <wp:docPr id="1154162374" name="Lin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C28764" id="Line 345" o:spid="_x0000_s1026" style="position:absolute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59.25pt" to="821.35pt,75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9sYNMe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10436860</wp:posOffset>
                </wp:positionH>
                <wp:positionV relativeFrom="paragraph">
                  <wp:posOffset>8087995</wp:posOffset>
                </wp:positionV>
                <wp:extent cx="635" cy="1891030"/>
                <wp:effectExtent l="12700" t="0" r="12065" b="1270"/>
                <wp:wrapNone/>
                <wp:docPr id="2037145154" name="Lin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89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CA59F4" id="Line 344" o:spid="_x0000_s1026" style="position:absolute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1.8pt,636.85pt" to="821.85pt,78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10085705</wp:posOffset>
                </wp:positionH>
                <wp:positionV relativeFrom="paragraph">
                  <wp:posOffset>8083550</wp:posOffset>
                </wp:positionV>
                <wp:extent cx="635" cy="1900555"/>
                <wp:effectExtent l="12700" t="0" r="12065" b="4445"/>
                <wp:wrapNone/>
                <wp:docPr id="1369296652" name="Lin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90055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8D6F7B" id="Line 343" o:spid="_x0000_s1026" style="position:absolute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4.15pt,636.5pt" to="794.2pt,78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column">
                  <wp:posOffset>9559290</wp:posOffset>
                </wp:positionH>
                <wp:positionV relativeFrom="paragraph">
                  <wp:posOffset>8087995</wp:posOffset>
                </wp:positionV>
                <wp:extent cx="635" cy="1896110"/>
                <wp:effectExtent l="12700" t="0" r="12065" b="8890"/>
                <wp:wrapNone/>
                <wp:docPr id="105136674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8961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2FB70A" id="Line 342" o:spid="_x0000_s1026" style="position:absolute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2.7pt,636.85pt" to="752.75pt,78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8680450</wp:posOffset>
                </wp:positionH>
                <wp:positionV relativeFrom="paragraph">
                  <wp:posOffset>8087995</wp:posOffset>
                </wp:positionV>
                <wp:extent cx="635" cy="1896110"/>
                <wp:effectExtent l="12700" t="0" r="12065" b="8890"/>
                <wp:wrapNone/>
                <wp:docPr id="34337485" name="Lin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8961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603C41" id="Line 341" o:spid="_x0000_s1026" style="position:absolute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3.5pt,636.85pt" to="683.55pt,78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>
                <wp:simplePos x="0" y="0"/>
                <wp:positionH relativeFrom="column">
                  <wp:posOffset>10433050</wp:posOffset>
                </wp:positionH>
                <wp:positionV relativeFrom="paragraph">
                  <wp:posOffset>8601710</wp:posOffset>
                </wp:positionV>
                <wp:extent cx="3966845" cy="635"/>
                <wp:effectExtent l="0" t="12700" r="8255" b="12065"/>
                <wp:wrapNone/>
                <wp:docPr id="905865984" name="Lin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96684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584A82" id="Line 340" o:spid="_x0000_s1026" style="position:absolute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1.5pt,677.3pt" to="1133.85pt,67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8597265</wp:posOffset>
                </wp:positionV>
                <wp:extent cx="2450465" cy="635"/>
                <wp:effectExtent l="0" t="0" r="0" b="0"/>
                <wp:wrapNone/>
                <wp:docPr id="471456709" name="Lin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C8405D" id="Line 339" o:spid="_x0000_s1026" style="position:absolute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76.95pt" to="821.35pt,67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" strokeweight="1pt">
                <o:lock v:ext="edit" shapetype="f"/>
              </v:line>
            </w:pict>
          </mc:Fallback>
        </mc:AlternateContent>
      </w:r>
    </w:p>
    <w:p w:rsidR="00692EF6" w:rsidRPr="00692EF6" w:rsidRDefault="00692EF6" w:rsidP="00E26E4F">
      <w:pPr>
        <w:pStyle w:val="a1"/>
        <w:spacing w:before="240"/>
        <w:rPr>
          <w:b/>
          <w:lang w:val="ru-RU"/>
        </w:rPr>
      </w:pPr>
    </w:p>
    <w:p w:rsidR="00CC352D" w:rsidRPr="00CC352D" w:rsidRDefault="00CC352D" w:rsidP="00CC352D">
      <w:pPr>
        <w:jc w:val="left"/>
        <w:rPr>
          <w:sz w:val="24"/>
          <w:szCs w:val="24"/>
          <w:lang w:val="ru-RU"/>
        </w:rPr>
      </w:pPr>
    </w:p>
    <w:p w:rsidR="003E11B0" w:rsidRPr="007666E9" w:rsidRDefault="002A73C0" w:rsidP="00E411EE">
      <w:pPr>
        <w:pStyle w:val="a1"/>
        <w:spacing w:before="240"/>
        <w:ind w:firstLine="851"/>
        <w:jc w:val="center"/>
        <w:rPr>
          <w:b/>
          <w:lang w:val="ru-RU"/>
        </w:rPr>
      </w:pPr>
      <w:r>
        <w:rPr>
          <w:b/>
          <w:noProof/>
          <w:lang w:val="ru-RU"/>
        </w:rPr>
        <w:drawing>
          <wp:inline distT="0" distB="0" distL="0" distR="0">
            <wp:extent cx="12816840" cy="6400800"/>
            <wp:effectExtent l="0" t="0" r="0" b="0"/>
            <wp:docPr id="690799511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9511" name="Graphic 69079951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t="-1" b="-2943"/>
                    <a:stretch/>
                  </pic:blipFill>
                  <pic:spPr bwMode="auto">
                    <a:xfrm>
                      <a:off x="0" y="0"/>
                      <a:ext cx="12821372" cy="640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EE2" w:rsidRPr="00F83855" w:rsidRDefault="00AD64D2" w:rsidP="00E411EE">
      <w:pPr>
        <w:pStyle w:val="a1"/>
        <w:spacing w:before="240"/>
        <w:ind w:firstLine="851"/>
        <w:jc w:val="center"/>
        <w:rPr>
          <w:b/>
          <w:lang w:val="en-US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8702040</wp:posOffset>
                </wp:positionH>
                <wp:positionV relativeFrom="paragraph">
                  <wp:posOffset>9297670</wp:posOffset>
                </wp:positionV>
                <wp:extent cx="853440" cy="151765"/>
                <wp:effectExtent l="0" t="0" r="0" b="0"/>
                <wp:wrapNone/>
                <wp:docPr id="1557049109" name="Rectangl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344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411EE" w:rsidRPr="00627B06" w:rsidRDefault="00E411EE" w:rsidP="00E411EE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:rsidR="00E411EE" w:rsidRPr="00627B06" w:rsidRDefault="00E411EE" w:rsidP="00E411EE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3" o:spid="_x0000_s1054" style="position:absolute;left:0;text-align:left;margin-left:685.2pt;margin-top:732.1pt;width:67.2pt;height:11.9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E411EE" w:rsidRPr="00627B06" w:rsidRDefault="00E411EE" w:rsidP="00E411EE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:rsidR="00E411EE" w:rsidRPr="00627B06" w:rsidRDefault="00E411EE" w:rsidP="00E411EE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9471660</wp:posOffset>
                </wp:positionV>
                <wp:extent cx="827405" cy="151130"/>
                <wp:effectExtent l="0" t="0" r="0" b="0"/>
                <wp:wrapNone/>
                <wp:docPr id="1765909060" name="Rectangl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411EE" w:rsidRPr="00627B06" w:rsidRDefault="00E411EE" w:rsidP="00E411EE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2" o:spid="_x0000_s1055" style="position:absolute;left:0;text-align:left;margin-left:685.55pt;margin-top:745.8pt;width:65.15pt;height:11.9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E411EE" w:rsidRPr="00627B06" w:rsidRDefault="00E411EE" w:rsidP="00E411EE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9471660</wp:posOffset>
                </wp:positionV>
                <wp:extent cx="683895" cy="151130"/>
                <wp:effectExtent l="0" t="0" r="0" b="0"/>
                <wp:wrapNone/>
                <wp:docPr id="204009163" name="Rectangl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411EE" w:rsidRPr="00627B06" w:rsidRDefault="00E411EE" w:rsidP="00E411EE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1" o:spid="_x0000_s1056" style="position:absolute;left:0;text-align:left;margin-left:629.15pt;margin-top:745.8pt;width:53.85pt;height:11.9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E411EE" w:rsidRPr="00627B06" w:rsidRDefault="00E411EE" w:rsidP="00E411EE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column">
                  <wp:posOffset>13633450</wp:posOffset>
                </wp:positionH>
                <wp:positionV relativeFrom="paragraph">
                  <wp:posOffset>8955405</wp:posOffset>
                </wp:positionV>
                <wp:extent cx="748030" cy="151765"/>
                <wp:effectExtent l="0" t="0" r="0" b="0"/>
                <wp:wrapNone/>
                <wp:docPr id="1540737563" name="Rectangl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803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411EE" w:rsidRPr="00627B06" w:rsidRDefault="00E411EE" w:rsidP="00E411EE">
                            <w:pPr>
                              <w:pStyle w:val="Header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E411EE" w:rsidRPr="00627B06" w:rsidRDefault="00E411EE" w:rsidP="00E411EE">
                            <w:pPr>
                              <w:pStyle w:val="Head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1" o:spid="_x0000_s1057" style="position:absolute;left:0;text-align:left;margin-left:1073.5pt;margin-top:705.15pt;width:58.9pt;height:11.9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E411EE" w:rsidRPr="00627B06" w:rsidRDefault="00E411EE" w:rsidP="00E411EE">
                      <w:pPr>
                        <w:pStyle w:val="Header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:rsidR="00E411EE" w:rsidRPr="00627B06" w:rsidRDefault="00E411EE" w:rsidP="00E411EE">
                      <w:pPr>
                        <w:pStyle w:val="Head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13103860</wp:posOffset>
                </wp:positionH>
                <wp:positionV relativeFrom="paragraph">
                  <wp:posOffset>8955405</wp:posOffset>
                </wp:positionV>
                <wp:extent cx="473710" cy="151765"/>
                <wp:effectExtent l="0" t="0" r="0" b="0"/>
                <wp:wrapNone/>
                <wp:docPr id="2013333683" name="Rectangl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37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411EE" w:rsidRPr="00627B06" w:rsidRDefault="00E411EE" w:rsidP="00E411EE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0" o:spid="_x0000_s1058" style="position:absolute;left:0;text-align:left;margin-left:1031.8pt;margin-top:705.15pt;width:37.3pt;height:11.9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E411EE" w:rsidRPr="00627B06" w:rsidRDefault="00E411EE" w:rsidP="00E411EE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column">
                  <wp:posOffset>10476230</wp:posOffset>
                </wp:positionH>
                <wp:positionV relativeFrom="paragraph">
                  <wp:posOffset>9505950</wp:posOffset>
                </wp:positionV>
                <wp:extent cx="2022475" cy="450850"/>
                <wp:effectExtent l="0" t="0" r="0" b="0"/>
                <wp:wrapNone/>
                <wp:docPr id="188623795" name="Rectangl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22475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411EE" w:rsidRPr="00627B06" w:rsidRDefault="00E411EE" w:rsidP="00E411EE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9" o:spid="_x0000_s1059" style="position:absolute;left:0;text-align:left;margin-left:824.9pt;margin-top:748.5pt;width:159.25pt;height:35.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E411EE" w:rsidRPr="00627B06" w:rsidRDefault="00E411EE" w:rsidP="00E411EE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>
                <wp:simplePos x="0" y="0"/>
                <wp:positionH relativeFrom="column">
                  <wp:posOffset>13248005</wp:posOffset>
                </wp:positionH>
                <wp:positionV relativeFrom="paragraph">
                  <wp:posOffset>9299575</wp:posOffset>
                </wp:positionV>
                <wp:extent cx="635" cy="165735"/>
                <wp:effectExtent l="12700" t="12700" r="12065" b="12065"/>
                <wp:wrapNone/>
                <wp:docPr id="784790286" name="Lin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657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05E96" id="Line 438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3.15pt,732.25pt" to="1043.2pt,74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13072745</wp:posOffset>
                </wp:positionH>
                <wp:positionV relativeFrom="paragraph">
                  <wp:posOffset>8606155</wp:posOffset>
                </wp:positionV>
                <wp:extent cx="1905" cy="684530"/>
                <wp:effectExtent l="12700" t="12700" r="10795" b="1270"/>
                <wp:wrapNone/>
                <wp:docPr id="1829979669" name="Lin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05" cy="6845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84505B" id="Line 435" o:spid="_x0000_s1026" style="position:absolute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9.35pt,677.65pt" to="1029.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9121775</wp:posOffset>
                </wp:positionV>
                <wp:extent cx="2450465" cy="635"/>
                <wp:effectExtent l="0" t="0" r="0" b="0"/>
                <wp:wrapNone/>
                <wp:docPr id="2085335726" name="Line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C22C7A" id="Line 434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18.25pt" to="821.35pt,71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Lqt0X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8428355</wp:posOffset>
                </wp:positionV>
                <wp:extent cx="2450465" cy="635"/>
                <wp:effectExtent l="0" t="0" r="0" b="0"/>
                <wp:wrapNone/>
                <wp:docPr id="75484571" name="Lin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6458C5" id="Line 433" o:spid="_x0000_s1026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63.65pt" to="821.35pt,66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HoT+X+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8255000</wp:posOffset>
                </wp:positionV>
                <wp:extent cx="2450465" cy="635"/>
                <wp:effectExtent l="0" t="0" r="0" b="0"/>
                <wp:wrapNone/>
                <wp:docPr id="191352443" name="Line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9B5D4D" id="Line 432" o:spid="_x0000_s1026" style="position:absolute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50pt" to="821.35pt,65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5WYMR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>
                <wp:simplePos x="0" y="0"/>
                <wp:positionH relativeFrom="column">
                  <wp:posOffset>12896850</wp:posOffset>
                </wp:positionH>
                <wp:positionV relativeFrom="paragraph">
                  <wp:posOffset>8785225</wp:posOffset>
                </wp:positionV>
                <wp:extent cx="635" cy="505460"/>
                <wp:effectExtent l="0" t="0" r="12065" b="2540"/>
                <wp:wrapNone/>
                <wp:docPr id="1613277437" name="Line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900395" id="Line 426" o:spid="_x0000_s1026" style="position:absolute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5.5pt,691.75pt" to="1015.5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>
                <wp:simplePos x="0" y="0"/>
                <wp:positionH relativeFrom="column">
                  <wp:posOffset>12721590</wp:posOffset>
                </wp:positionH>
                <wp:positionV relativeFrom="paragraph">
                  <wp:posOffset>8785225</wp:posOffset>
                </wp:positionV>
                <wp:extent cx="0" cy="505460"/>
                <wp:effectExtent l="0" t="0" r="0" b="2540"/>
                <wp:wrapNone/>
                <wp:docPr id="118452145" name="Lin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D4DE66" id="Line 425" o:spid="_x0000_s1026" style="position:absolute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1.7pt,691.75pt" to="1001.7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>
                <wp:simplePos x="0" y="0"/>
                <wp:positionH relativeFrom="column">
                  <wp:posOffset>13597890</wp:posOffset>
                </wp:positionH>
                <wp:positionV relativeFrom="paragraph">
                  <wp:posOffset>8611235</wp:posOffset>
                </wp:positionV>
                <wp:extent cx="1905" cy="679450"/>
                <wp:effectExtent l="12700" t="12700" r="10795" b="6350"/>
                <wp:wrapNone/>
                <wp:docPr id="1573611232" name="Lin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05" cy="6794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8A7BBE" id="Line 421" o:spid="_x0000_s1026" style="position:absolute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0.7pt,678.05pt" to="1070.8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>
                <wp:simplePos x="0" y="0"/>
                <wp:positionH relativeFrom="column">
                  <wp:posOffset>10439400</wp:posOffset>
                </wp:positionH>
                <wp:positionV relativeFrom="paragraph">
                  <wp:posOffset>9469120</wp:posOffset>
                </wp:positionV>
                <wp:extent cx="3964305" cy="635"/>
                <wp:effectExtent l="0" t="12700" r="10795" b="12065"/>
                <wp:wrapNone/>
                <wp:docPr id="1699572249" name="Lin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96430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1D2CF8" id="Line 420" o:spid="_x0000_s1026" style="position:absolute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2pt,745.6pt" to="1134.15pt,74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>
                <wp:simplePos x="0" y="0"/>
                <wp:positionH relativeFrom="column">
                  <wp:posOffset>12549505</wp:posOffset>
                </wp:positionH>
                <wp:positionV relativeFrom="paragraph">
                  <wp:posOffset>9295765</wp:posOffset>
                </wp:positionV>
                <wp:extent cx="1854835" cy="635"/>
                <wp:effectExtent l="0" t="12700" r="12065" b="12065"/>
                <wp:wrapNone/>
                <wp:docPr id="671073894" name="Lin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5483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C322A2" id="Line 419" o:spid="_x0000_s1026" style="position:absolute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15pt,731.95pt" to="1134.2pt,73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12545060</wp:posOffset>
                </wp:positionH>
                <wp:positionV relativeFrom="paragraph">
                  <wp:posOffset>8611235</wp:posOffset>
                </wp:positionV>
                <wp:extent cx="635" cy="1367790"/>
                <wp:effectExtent l="12700" t="0" r="12065" b="3810"/>
                <wp:wrapNone/>
                <wp:docPr id="998025768" name="Lin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689982" id="Line 417" o:spid="_x0000_s1026" style="position:absolute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7.8pt,678.05pt" to="987.85pt,78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9293860</wp:posOffset>
                </wp:positionV>
                <wp:extent cx="2450465" cy="635"/>
                <wp:effectExtent l="0" t="0" r="0" b="0"/>
                <wp:wrapNone/>
                <wp:docPr id="30686084" name="Lin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B56C30" id="Line 416" o:spid="_x0000_s1026" style="position:absolute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31.8pt" to="821.35pt,73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iG/Kfe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9468485</wp:posOffset>
                </wp:positionV>
                <wp:extent cx="2450465" cy="635"/>
                <wp:effectExtent l="0" t="0" r="0" b="0"/>
                <wp:wrapNone/>
                <wp:docPr id="368356596" name="Lin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1D5471" id="Line 415" o:spid="_x0000_s1026" style="position:absolute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45.55pt" to="821.35pt,74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6Wggq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>
                <wp:simplePos x="0" y="0"/>
                <wp:positionH relativeFrom="column">
                  <wp:posOffset>12553950</wp:posOffset>
                </wp:positionH>
                <wp:positionV relativeFrom="paragraph">
                  <wp:posOffset>8775065</wp:posOffset>
                </wp:positionV>
                <wp:extent cx="1850390" cy="635"/>
                <wp:effectExtent l="0" t="12700" r="3810" b="12065"/>
                <wp:wrapNone/>
                <wp:docPr id="159389092" name="Lin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5039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8A9915" id="Line 412" o:spid="_x0000_s1026" style="position:absolute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5pt,690.95pt" to="1134.2pt,69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>
                <wp:simplePos x="0" y="0"/>
                <wp:positionH relativeFrom="column">
                  <wp:posOffset>7995285</wp:posOffset>
                </wp:positionH>
                <wp:positionV relativeFrom="paragraph">
                  <wp:posOffset>8785860</wp:posOffset>
                </wp:positionV>
                <wp:extent cx="283210" cy="151765"/>
                <wp:effectExtent l="0" t="0" r="0" b="0"/>
                <wp:wrapNone/>
                <wp:docPr id="1007089035" name="Rectangle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2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411EE" w:rsidRPr="00627B06" w:rsidRDefault="00E411EE" w:rsidP="00E411EE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05" o:spid="_x0000_s1060" style="position:absolute;left:0;text-align:left;margin-left:629.55pt;margin-top:691.8pt;width:22.3pt;height:11.9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E411EE" w:rsidRPr="00627B06" w:rsidRDefault="00E411EE" w:rsidP="00E411EE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9642475</wp:posOffset>
                </wp:positionV>
                <wp:extent cx="2450465" cy="635"/>
                <wp:effectExtent l="0" t="0" r="0" b="0"/>
                <wp:wrapNone/>
                <wp:docPr id="1634002266" name="Lin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445BF0" id="Line 403" o:spid="_x0000_s1026" style="position:absolute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59.25pt" to="821.35pt,75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9sYNMe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>
                <wp:simplePos x="0" y="0"/>
                <wp:positionH relativeFrom="column">
                  <wp:posOffset>10433050</wp:posOffset>
                </wp:positionH>
                <wp:positionV relativeFrom="paragraph">
                  <wp:posOffset>8601710</wp:posOffset>
                </wp:positionV>
                <wp:extent cx="3966845" cy="635"/>
                <wp:effectExtent l="0" t="12700" r="8255" b="12065"/>
                <wp:wrapNone/>
                <wp:docPr id="711037446" name="Lin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96684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A9AC3C" id="Line 398" o:spid="_x0000_s1026" style="position:absolute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1.5pt,677.3pt" to="1133.85pt,67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8597265</wp:posOffset>
                </wp:positionV>
                <wp:extent cx="2450465" cy="635"/>
                <wp:effectExtent l="0" t="0" r="0" b="0"/>
                <wp:wrapNone/>
                <wp:docPr id="1447526619" name="Lin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AC23EA" id="Line 442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76.95pt" to="821.35pt,67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" strokeweight="1pt">
                <o:lock v:ext="edit" shapetype="f"/>
              </v:line>
            </w:pict>
          </mc:Fallback>
        </mc:AlternateContent>
      </w:r>
    </w:p>
    <w:p w:rsidR="003E11B0" w:rsidRPr="006B7264" w:rsidRDefault="006B7264" w:rsidP="006B7264">
      <w:pPr>
        <w:jc w:val="left"/>
        <w:rPr>
          <w:rFonts w:ascii="ISOCPEUR" w:hAnsi="ISOCPEUR"/>
          <w:b/>
          <w:i/>
          <w:lang w:val="en-US"/>
        </w:rPr>
      </w:pPr>
      <w:r>
        <w:rPr>
          <w:b/>
          <w:lang w:val="en-US"/>
        </w:rPr>
        <w:br w:type="page"/>
      </w:r>
    </w:p>
    <w:p w:rsidR="003D2D0B" w:rsidRDefault="00AD64D2" w:rsidP="00567DBF">
      <w:pPr>
        <w:pStyle w:val="a1"/>
        <w:spacing w:before="240"/>
        <w:rPr>
          <w:b/>
          <w:lang w:val="en-US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271212</wp:posOffset>
                </wp:positionH>
                <wp:positionV relativeFrom="paragraph">
                  <wp:posOffset>-186957</wp:posOffset>
                </wp:positionV>
                <wp:extent cx="14125575" cy="10168255"/>
                <wp:effectExtent l="12700" t="12700" r="22225" b="17145"/>
                <wp:wrapNone/>
                <wp:docPr id="655476516" name="Group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25575" cy="10168255"/>
                          <a:chOff x="1152" y="444"/>
                          <a:chExt cx="22245" cy="16013"/>
                        </a:xfrm>
                      </wpg:grpSpPr>
                      <wps:wsp>
                        <wps:cNvPr id="1710668682" name="Rectangle 487"/>
                        <wps:cNvSpPr>
                          <a:spLocks/>
                        </wps:cNvSpPr>
                        <wps:spPr bwMode="auto">
                          <a:xfrm rot="5400000">
                            <a:off x="4264" y="-2668"/>
                            <a:ext cx="16013" cy="2223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940415" name="Line 488"/>
                        <wps:cNvCnPr>
                          <a:cxnSpLocks/>
                        </wps:cNvCnPr>
                        <wps:spPr bwMode="auto">
                          <a:xfrm>
                            <a:off x="13305" y="13432"/>
                            <a:ext cx="0" cy="30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226814" name="Line 489"/>
                        <wps:cNvCnPr>
                          <a:cxnSpLocks/>
                        </wps:cNvCnPr>
                        <wps:spPr bwMode="auto">
                          <a:xfrm>
                            <a:off x="13288" y="13446"/>
                            <a:ext cx="1010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3AA9B8" id="Group 486" o:spid="_x0000_s1026" style="position:absolute;margin-left:21.35pt;margin-top:-14.7pt;width:1112.25pt;height:800.65pt;z-index:-251654144" coordorigin="1152,444" coordsize="22245,160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">
                <v:rect id="Rectangle 487" o:spid="_x0000_s1027" style="position:absolute;left:4264;top:-2668;width:16013;height:22238;rotation: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" filled="f" strokeweight="2pt">
                  <v:path arrowok="t"/>
                </v:rect>
                <v:line id="Line 488" o:spid="_x0000_s1028" style="position:absolute;visibility:visible;mso-wrap-style:square" from="13305,13432" to="13305,164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" strokeweight="2pt">
                  <o:lock v:ext="edit" shapetype="f"/>
                </v:line>
                <v:line id="Line 489" o:spid="_x0000_s1029" style="position:absolute;visibility:visible;mso-wrap-style:square" from="13288,13446" to="23397,134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" strokeweight="2pt">
                  <o:lock v:ext="edit" shapetype="f"/>
                </v:line>
              </v:group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8702040</wp:posOffset>
                </wp:positionH>
                <wp:positionV relativeFrom="paragraph">
                  <wp:posOffset>9297670</wp:posOffset>
                </wp:positionV>
                <wp:extent cx="853440" cy="151765"/>
                <wp:effectExtent l="0" t="0" r="0" b="0"/>
                <wp:wrapNone/>
                <wp:docPr id="1777882151" name="Rectangle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344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627B06" w:rsidRDefault="003E11B0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:rsidR="003E11B0" w:rsidRPr="00627B06" w:rsidRDefault="003E11B0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11" o:spid="_x0000_s1061" style="position:absolute;left:0;text-align:left;margin-left:685.2pt;margin-top:732.1pt;width:67.2pt;height:1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3E11B0" w:rsidRPr="00627B06" w:rsidRDefault="003E11B0" w:rsidP="003E11B0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:rsidR="003E11B0" w:rsidRPr="00627B06" w:rsidRDefault="003E11B0" w:rsidP="003E11B0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9128760</wp:posOffset>
                </wp:positionV>
                <wp:extent cx="853440" cy="151765"/>
                <wp:effectExtent l="0" t="0" r="0" b="635"/>
                <wp:wrapNone/>
                <wp:docPr id="345660393" name="Rectangle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344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627B06" w:rsidRDefault="00132645" w:rsidP="003E11B0">
                            <w:pPr>
                              <w:pStyle w:val="a1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Гончар Е.А.</w:t>
                            </w:r>
                          </w:p>
                          <w:p w:rsidR="003E11B0" w:rsidRPr="00627B06" w:rsidRDefault="003E11B0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4" o:spid="_x0000_s1062" style="position:absolute;left:0;text-align:left;margin-left:685.55pt;margin-top:718.8pt;width:67.2pt;height:1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E11B0" w:rsidRPr="00627B06" w:rsidRDefault="00132645" w:rsidP="003E11B0">
                      <w:pPr>
                        <w:pStyle w:val="a1"/>
                        <w:jc w:val="left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Гончар Е.А.</w:t>
                      </w:r>
                    </w:p>
                    <w:p w:rsidR="003E11B0" w:rsidRPr="00627B06" w:rsidRDefault="003E11B0" w:rsidP="003E11B0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8962390</wp:posOffset>
                </wp:positionV>
                <wp:extent cx="827405" cy="151200"/>
                <wp:effectExtent l="0" t="0" r="0" b="1270"/>
                <wp:wrapNone/>
                <wp:docPr id="83697396" name="Rectangle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132645" w:rsidRDefault="00132645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Левша М.С.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2" o:spid="_x0000_s1063" style="position:absolute;left:0;text-align:left;margin-left:685.55pt;margin-top:705.7pt;width:65.15pt;height:11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" filled="f" stroked="f" strokeweight=".25pt">
                <v:path arrowok="t"/>
                <v:textbox inset="1pt,1pt,1pt,1pt">
                  <w:txbxContent>
                    <w:p w:rsidR="003E11B0" w:rsidRPr="00132645" w:rsidRDefault="00132645" w:rsidP="003E11B0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Левша М.С.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9653270</wp:posOffset>
                </wp:positionV>
                <wp:extent cx="873125" cy="162560"/>
                <wp:effectExtent l="0" t="0" r="0" b="0"/>
                <wp:wrapNone/>
                <wp:docPr id="1732032846" name="Rectangl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3125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Default="003E11B0" w:rsidP="003E11B0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lang w:val="ru-RU"/>
                              </w:rPr>
                              <w:t>Север</w:t>
                            </w:r>
                            <w:r>
                              <w:rPr>
                                <w:i/>
                                <w:sz w:val="18"/>
                              </w:rPr>
                              <w:t> </w:t>
                            </w:r>
                            <w:r>
                              <w:rPr>
                                <w:i/>
                                <w:sz w:val="18"/>
                                <w:lang w:val="ru-RU"/>
                              </w:rPr>
                              <w:t>А</w:t>
                            </w:r>
                            <w:r>
                              <w:rPr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z w:val="18"/>
                                <w:lang w:val="ru-RU"/>
                              </w:rPr>
                              <w:t>С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3E11B0" w:rsidRPr="00627B06" w:rsidRDefault="003E11B0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:rsidR="003E11B0" w:rsidRPr="00627B06" w:rsidRDefault="003E11B0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6" o:spid="_x0000_s1064" style="position:absolute;left:0;text-align:left;margin-left:685.55pt;margin-top:760.1pt;width:68.75pt;height:12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E11B0" w:rsidRDefault="003E11B0" w:rsidP="003E11B0">
                      <w:pPr>
                        <w:rPr>
                          <w:sz w:val="18"/>
                        </w:rPr>
                      </w:pPr>
                      <w:r>
                        <w:rPr>
                          <w:i/>
                          <w:sz w:val="18"/>
                          <w:lang w:val="ru-RU"/>
                        </w:rPr>
                        <w:t>Север</w:t>
                      </w:r>
                      <w:r>
                        <w:rPr>
                          <w:i/>
                          <w:sz w:val="18"/>
                        </w:rPr>
                        <w:t> </w:t>
                      </w:r>
                      <w:r>
                        <w:rPr>
                          <w:i/>
                          <w:sz w:val="18"/>
                          <w:lang w:val="ru-RU"/>
                        </w:rPr>
                        <w:t>А</w:t>
                      </w:r>
                      <w:r>
                        <w:rPr>
                          <w:i/>
                          <w:sz w:val="18"/>
                        </w:rPr>
                        <w:t>.</w:t>
                      </w:r>
                      <w:r>
                        <w:rPr>
                          <w:i/>
                          <w:sz w:val="18"/>
                          <w:lang w:val="ru-RU"/>
                        </w:rPr>
                        <w:t>С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  <w:p w:rsidR="003E11B0" w:rsidRPr="00627B06" w:rsidRDefault="003E11B0" w:rsidP="003E11B0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:rsidR="003E11B0" w:rsidRPr="00627B06" w:rsidRDefault="003E11B0" w:rsidP="003E11B0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13307695</wp:posOffset>
                </wp:positionH>
                <wp:positionV relativeFrom="paragraph">
                  <wp:posOffset>9308465</wp:posOffset>
                </wp:positionV>
                <wp:extent cx="474345" cy="151765"/>
                <wp:effectExtent l="0" t="0" r="0" b="0"/>
                <wp:wrapNone/>
                <wp:docPr id="1560789638" name="Rectangl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34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1" o:spid="_x0000_s1065" style="position:absolute;left:0;text-align:left;margin-left:1047.85pt;margin-top:732.95pt;width:37.35pt;height:11.9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Ли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с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тов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12599035</wp:posOffset>
                </wp:positionH>
                <wp:positionV relativeFrom="paragraph">
                  <wp:posOffset>9308465</wp:posOffset>
                </wp:positionV>
                <wp:extent cx="311785" cy="151765"/>
                <wp:effectExtent l="0" t="0" r="0" b="0"/>
                <wp:wrapNone/>
                <wp:docPr id="704951452" name="Rectangl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78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en-US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7" o:spid="_x0000_s1066" style="position:absolute;left:0;text-align:left;margin-left:992.05pt;margin-top:732.95pt;width:24.55pt;height:11.9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en-US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9471660</wp:posOffset>
                </wp:positionV>
                <wp:extent cx="827405" cy="151130"/>
                <wp:effectExtent l="0" t="0" r="0" b="0"/>
                <wp:wrapNone/>
                <wp:docPr id="131190214" name="Rectangl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627B06" w:rsidRDefault="003E11B0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10" o:spid="_x0000_s1067" style="position:absolute;left:0;text-align:left;margin-left:685.55pt;margin-top:745.8pt;width:65.15pt;height:11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3E11B0" w:rsidRPr="00627B06" w:rsidRDefault="003E11B0" w:rsidP="003E11B0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9471660</wp:posOffset>
                </wp:positionV>
                <wp:extent cx="683895" cy="151130"/>
                <wp:effectExtent l="0" t="0" r="0" b="0"/>
                <wp:wrapNone/>
                <wp:docPr id="1561647818" name="Rectangl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627B06" w:rsidRDefault="003E11B0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9" o:spid="_x0000_s1068" style="position:absolute;left:0;text-align:left;margin-left:629.15pt;margin-top:745.8pt;width:53.85pt;height:11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E11B0" w:rsidRPr="00627B06" w:rsidRDefault="003E11B0" w:rsidP="003E11B0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9822815</wp:posOffset>
                </wp:positionV>
                <wp:extent cx="827405" cy="151765"/>
                <wp:effectExtent l="0" t="0" r="0" b="0"/>
                <wp:wrapNone/>
                <wp:docPr id="1501841215" name="Rectangl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627B06" w:rsidRDefault="003E11B0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786887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Смелов В.В.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8" o:spid="_x0000_s1069" style="position:absolute;left:0;text-align:left;margin-left:685.55pt;margin-top:773.45pt;width:65.15pt;height:1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E11B0" w:rsidRPr="00627B06" w:rsidRDefault="003E11B0" w:rsidP="003E11B0">
                      <w:pPr>
                        <w:pStyle w:val="a1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786887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9822815</wp:posOffset>
                </wp:positionV>
                <wp:extent cx="683895" cy="151765"/>
                <wp:effectExtent l="0" t="0" r="0" b="0"/>
                <wp:wrapNone/>
                <wp:docPr id="2077887654" name="Rectangle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Утв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7" o:spid="_x0000_s1070" style="position:absolute;left:0;text-align:left;margin-left:629.15pt;margin-top:773.45pt;width:53.85pt;height:1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18"/>
                        </w:rPr>
                        <w:t>Утв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9653270</wp:posOffset>
                </wp:positionV>
                <wp:extent cx="683895" cy="151765"/>
                <wp:effectExtent l="0" t="0" r="1905" b="635"/>
                <wp:wrapNone/>
                <wp:docPr id="1059572249" name="Rectangle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 w:rsidR="00354F50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</w:t>
                            </w: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онтр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5" o:spid="_x0000_s1071" style="position:absolute;left:0;text-align:left;margin-left:629.15pt;margin-top:760.1pt;width:53.85pt;height:11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 w:rsidR="00354F50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. </w:t>
                      </w: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к</w:t>
                      </w: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онтр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9128760</wp:posOffset>
                </wp:positionV>
                <wp:extent cx="683895" cy="151765"/>
                <wp:effectExtent l="0" t="0" r="0" b="0"/>
                <wp:wrapNone/>
                <wp:docPr id="424929064" name="Rectangle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3" o:spid="_x0000_s1072" style="position:absolute;left:0;text-align:left;margin-left:629.15pt;margin-top:718.8pt;width:53.85pt;height:11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Провер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8957310</wp:posOffset>
                </wp:positionV>
                <wp:extent cx="683895" cy="151765"/>
                <wp:effectExtent l="0" t="0" r="0" b="0"/>
                <wp:wrapNone/>
                <wp:docPr id="263960731" name="Rectangle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1" o:spid="_x0000_s1073" style="position:absolute;left:0;text-align:left;margin-left:629.15pt;margin-top:705.3pt;width:53.85pt;height:11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13633450</wp:posOffset>
                </wp:positionH>
                <wp:positionV relativeFrom="paragraph">
                  <wp:posOffset>8955405</wp:posOffset>
                </wp:positionV>
                <wp:extent cx="748030" cy="151765"/>
                <wp:effectExtent l="0" t="0" r="0" b="0"/>
                <wp:wrapNone/>
                <wp:docPr id="1993596190" name="Rectangle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803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627B06" w:rsidRDefault="003E11B0" w:rsidP="003E11B0">
                            <w:pPr>
                              <w:pStyle w:val="Header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3E11B0" w:rsidRPr="00627B06" w:rsidRDefault="003E11B0" w:rsidP="003E11B0">
                            <w:pPr>
                              <w:pStyle w:val="Head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99" o:spid="_x0000_s1074" style="position:absolute;left:0;text-align:left;margin-left:1073.5pt;margin-top:705.15pt;width:58.9pt;height:1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E11B0" w:rsidRPr="00627B06" w:rsidRDefault="003E11B0" w:rsidP="003E11B0">
                      <w:pPr>
                        <w:pStyle w:val="Header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:rsidR="003E11B0" w:rsidRPr="00627B06" w:rsidRDefault="003E11B0" w:rsidP="003E11B0">
                      <w:pPr>
                        <w:pStyle w:val="Head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13103860</wp:posOffset>
                </wp:positionH>
                <wp:positionV relativeFrom="paragraph">
                  <wp:posOffset>8955405</wp:posOffset>
                </wp:positionV>
                <wp:extent cx="473710" cy="151765"/>
                <wp:effectExtent l="0" t="0" r="0" b="0"/>
                <wp:wrapNone/>
                <wp:docPr id="273856087" name="Rectangle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37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627B06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98" o:spid="_x0000_s1075" style="position:absolute;left:0;text-align:left;margin-left:1031.8pt;margin-top:705.15pt;width:37.3pt;height:1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3E11B0" w:rsidRPr="00627B06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10476230</wp:posOffset>
                </wp:positionH>
                <wp:positionV relativeFrom="paragraph">
                  <wp:posOffset>9505950</wp:posOffset>
                </wp:positionV>
                <wp:extent cx="2022475" cy="450850"/>
                <wp:effectExtent l="0" t="0" r="0" b="0"/>
                <wp:wrapNone/>
                <wp:docPr id="1940508436" name="Rectangle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22475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627B06" w:rsidRDefault="003E11B0" w:rsidP="003E11B0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97" o:spid="_x0000_s1076" style="position:absolute;left:0;text-align:left;margin-left:824.9pt;margin-top:748.5pt;width:159.25pt;height:3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E11B0" w:rsidRPr="00627B06" w:rsidRDefault="003E11B0" w:rsidP="003E11B0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13248005</wp:posOffset>
                </wp:positionH>
                <wp:positionV relativeFrom="paragraph">
                  <wp:posOffset>9299575</wp:posOffset>
                </wp:positionV>
                <wp:extent cx="635" cy="165735"/>
                <wp:effectExtent l="12700" t="12700" r="12065" b="12065"/>
                <wp:wrapNone/>
                <wp:docPr id="1639704347" name="Line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657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CF2029" id="Line 49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3.15pt,732.25pt" to="1043.2pt,74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13633450</wp:posOffset>
                </wp:positionH>
                <wp:positionV relativeFrom="paragraph">
                  <wp:posOffset>8615680</wp:posOffset>
                </wp:positionV>
                <wp:extent cx="748030" cy="151765"/>
                <wp:effectExtent l="0" t="0" r="0" b="0"/>
                <wp:wrapNone/>
                <wp:docPr id="181711036" name="Rectangle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803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Масштаб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95" o:spid="_x0000_s1077" style="position:absolute;left:0;text-align:left;margin-left:1073.5pt;margin-top:678.4pt;width:58.9pt;height:1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Масштаб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13103860</wp:posOffset>
                </wp:positionH>
                <wp:positionV relativeFrom="paragraph">
                  <wp:posOffset>8615680</wp:posOffset>
                </wp:positionV>
                <wp:extent cx="473710" cy="151765"/>
                <wp:effectExtent l="0" t="0" r="0" b="0"/>
                <wp:wrapNone/>
                <wp:docPr id="1945547931" name="Rectangle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37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Масса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94" o:spid="_x0000_s1078" style="position:absolute;left:0;text-align:left;margin-left:1031.8pt;margin-top:678.4pt;width:37.3pt;height:11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Масса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13072745</wp:posOffset>
                </wp:positionH>
                <wp:positionV relativeFrom="paragraph">
                  <wp:posOffset>8606155</wp:posOffset>
                </wp:positionV>
                <wp:extent cx="1905" cy="684530"/>
                <wp:effectExtent l="12700" t="12700" r="10795" b="1270"/>
                <wp:wrapNone/>
                <wp:docPr id="539106750" name="Line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05" cy="6845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893499" id="Line 49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9.35pt,677.65pt" to="1029.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9121775</wp:posOffset>
                </wp:positionV>
                <wp:extent cx="2450465" cy="635"/>
                <wp:effectExtent l="0" t="0" r="0" b="0"/>
                <wp:wrapNone/>
                <wp:docPr id="2125649711" name="Line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4C3188" id="Line 49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18.25pt" to="821.35pt,71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Lqt0X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8428355</wp:posOffset>
                </wp:positionV>
                <wp:extent cx="2450465" cy="635"/>
                <wp:effectExtent l="0" t="0" r="0" b="0"/>
                <wp:wrapNone/>
                <wp:docPr id="1695507332" name="Lin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A317FB" id="Line 49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63.65pt" to="821.35pt,66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HoT+X+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8255000</wp:posOffset>
                </wp:positionV>
                <wp:extent cx="2450465" cy="635"/>
                <wp:effectExtent l="0" t="0" r="0" b="0"/>
                <wp:wrapNone/>
                <wp:docPr id="865492513" name="Line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A3E43D" id="Line 49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50pt" to="821.35pt,65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5WYMR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12573000</wp:posOffset>
                </wp:positionH>
                <wp:positionV relativeFrom="paragraph">
                  <wp:posOffset>9606915</wp:posOffset>
                </wp:positionV>
                <wp:extent cx="1803400" cy="216535"/>
                <wp:effectExtent l="0" t="0" r="0" b="0"/>
                <wp:wrapNone/>
                <wp:docPr id="1943055365" name="Rectangle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340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006A56" w:rsidRDefault="003E11B0" w:rsidP="003E11B0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06A56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744170</w:t>
                            </w:r>
                            <w:r w:rsidR="00132645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43</w:t>
                            </w:r>
                            <w:r w:rsidRPr="00006A56">
                              <w:rPr>
                                <w:i/>
                                <w:sz w:val="24"/>
                                <w:szCs w:val="28"/>
                                <w:shd w:val="clear" w:color="auto" w:fill="FFFFFF"/>
                                <w:lang w:val="ru-RU"/>
                              </w:rPr>
                              <w:t>, 2024</w:t>
                            </w:r>
                          </w:p>
                          <w:p w:rsidR="003E11B0" w:rsidRPr="00006A56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5" o:spid="_x0000_s1079" style="position:absolute;left:0;text-align:left;margin-left:990pt;margin-top:756.45pt;width:142pt;height:17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3E11B0" w:rsidRPr="00006A56" w:rsidRDefault="003E11B0" w:rsidP="003E11B0">
                      <w:pPr>
                        <w:jc w:val="center"/>
                        <w:rPr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006A56">
                        <w:rPr>
                          <w:i/>
                          <w:sz w:val="24"/>
                          <w:szCs w:val="24"/>
                          <w:lang w:val="ru-RU"/>
                        </w:rPr>
                        <w:t>744170</w:t>
                      </w:r>
                      <w:r w:rsidR="00132645">
                        <w:rPr>
                          <w:i/>
                          <w:sz w:val="24"/>
                          <w:szCs w:val="24"/>
                          <w:lang w:val="ru-RU"/>
                        </w:rPr>
                        <w:t>43</w:t>
                      </w:r>
                      <w:r w:rsidRPr="00006A56">
                        <w:rPr>
                          <w:i/>
                          <w:sz w:val="24"/>
                          <w:szCs w:val="28"/>
                          <w:shd w:val="clear" w:color="auto" w:fill="FFFFFF"/>
                          <w:lang w:val="ru-RU"/>
                        </w:rPr>
                        <w:t>, 2024</w:t>
                      </w:r>
                    </w:p>
                    <w:p w:rsidR="003E11B0" w:rsidRPr="00006A56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Cs w:val="2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12896850</wp:posOffset>
                </wp:positionH>
                <wp:positionV relativeFrom="paragraph">
                  <wp:posOffset>8785225</wp:posOffset>
                </wp:positionV>
                <wp:extent cx="635" cy="505460"/>
                <wp:effectExtent l="0" t="0" r="12065" b="2540"/>
                <wp:wrapNone/>
                <wp:docPr id="1715206618" name="Lin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7CD98C" id="Line 48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5.5pt,691.75pt" to="1015.5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12721590</wp:posOffset>
                </wp:positionH>
                <wp:positionV relativeFrom="paragraph">
                  <wp:posOffset>8785225</wp:posOffset>
                </wp:positionV>
                <wp:extent cx="0" cy="505460"/>
                <wp:effectExtent l="0" t="0" r="0" b="2540"/>
                <wp:wrapNone/>
                <wp:docPr id="2089347253" name="Lin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21CFE3" id="Line 48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1.7pt,691.75pt" to="1001.7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13734415</wp:posOffset>
                </wp:positionH>
                <wp:positionV relativeFrom="paragraph">
                  <wp:posOffset>9308465</wp:posOffset>
                </wp:positionV>
                <wp:extent cx="498475" cy="151765"/>
                <wp:effectExtent l="0" t="0" r="0" b="0"/>
                <wp:wrapNone/>
                <wp:docPr id="1299099020" name="Rectangl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847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2" o:spid="_x0000_s1080" style="position:absolute;left:0;text-align:left;margin-left:1081.45pt;margin-top:732.95pt;width:39.25pt;height:11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12573000</wp:posOffset>
                </wp:positionH>
                <wp:positionV relativeFrom="paragraph">
                  <wp:posOffset>8615680</wp:posOffset>
                </wp:positionV>
                <wp:extent cx="474345" cy="151765"/>
                <wp:effectExtent l="0" t="0" r="0" b="0"/>
                <wp:wrapNone/>
                <wp:docPr id="555545770" name="Rectangl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34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0" o:spid="_x0000_s1081" style="position:absolute;left:0;text-align:left;margin-left:990pt;margin-top:678.4pt;width:37.35pt;height:11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13597890</wp:posOffset>
                </wp:positionH>
                <wp:positionV relativeFrom="paragraph">
                  <wp:posOffset>8611235</wp:posOffset>
                </wp:positionV>
                <wp:extent cx="1905" cy="679450"/>
                <wp:effectExtent l="12700" t="12700" r="10795" b="6350"/>
                <wp:wrapNone/>
                <wp:docPr id="827775595" name="Lin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05" cy="6794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E8983C" id="Line 479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0.7pt,678.05pt" to="1070.8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10439400</wp:posOffset>
                </wp:positionH>
                <wp:positionV relativeFrom="paragraph">
                  <wp:posOffset>9469120</wp:posOffset>
                </wp:positionV>
                <wp:extent cx="3964305" cy="635"/>
                <wp:effectExtent l="0" t="12700" r="10795" b="12065"/>
                <wp:wrapNone/>
                <wp:docPr id="441341379" name="Lin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96430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952E95" id="Line 478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2pt,745.6pt" to="1134.15pt,74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12549505</wp:posOffset>
                </wp:positionH>
                <wp:positionV relativeFrom="paragraph">
                  <wp:posOffset>9295765</wp:posOffset>
                </wp:positionV>
                <wp:extent cx="1854835" cy="635"/>
                <wp:effectExtent l="0" t="12700" r="12065" b="12065"/>
                <wp:wrapNone/>
                <wp:docPr id="1279072934" name="Lin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5483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44BD80" id="Line 477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15pt,731.95pt" to="1134.2pt,73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10476230</wp:posOffset>
                </wp:positionH>
                <wp:positionV relativeFrom="paragraph">
                  <wp:posOffset>8637905</wp:posOffset>
                </wp:positionV>
                <wp:extent cx="2022475" cy="789940"/>
                <wp:effectExtent l="0" t="0" r="0" b="0"/>
                <wp:wrapNone/>
                <wp:docPr id="465529910" name="Rectangl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22475" cy="78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EA1FFB" w:rsidRDefault="003E11B0" w:rsidP="003E11B0">
                            <w:pPr>
                              <w:pStyle w:val="a1"/>
                              <w:suppressAutoHyphens/>
                              <w:spacing w:before="36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Диаграмма </w:t>
                            </w:r>
                            <w:r w:rsidR="000A4EE2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вариантов использования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6" o:spid="_x0000_s1082" style="position:absolute;left:0;text-align:left;margin-left:824.9pt;margin-top:680.15pt;width:159.25pt;height:62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E11B0" w:rsidRPr="00EA1FFB" w:rsidRDefault="003E11B0" w:rsidP="003E11B0">
                      <w:pPr>
                        <w:pStyle w:val="a1"/>
                        <w:suppressAutoHyphens/>
                        <w:spacing w:before="36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Диаграмма </w:t>
                      </w:r>
                      <w:r w:rsidR="000A4EE2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вариантов использования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12545060</wp:posOffset>
                </wp:positionH>
                <wp:positionV relativeFrom="paragraph">
                  <wp:posOffset>8611235</wp:posOffset>
                </wp:positionV>
                <wp:extent cx="635" cy="1367790"/>
                <wp:effectExtent l="12700" t="0" r="12065" b="3810"/>
                <wp:wrapNone/>
                <wp:docPr id="2104968679" name="Lin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0792CF" id="Line 475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7.8pt,678.05pt" to="987.85pt,78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9293860</wp:posOffset>
                </wp:positionV>
                <wp:extent cx="2450465" cy="635"/>
                <wp:effectExtent l="0" t="0" r="0" b="0"/>
                <wp:wrapNone/>
                <wp:docPr id="463832863" name="Lin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00DA8A" id="Line 474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31.8pt" to="821.35pt,73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iG/Kfe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9468485</wp:posOffset>
                </wp:positionV>
                <wp:extent cx="2450465" cy="635"/>
                <wp:effectExtent l="0" t="0" r="0" b="0"/>
                <wp:wrapNone/>
                <wp:docPr id="1687018392" name="Lin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6D330D" id="Line 473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45.55pt" to="821.35pt,74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6Wggq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8775065</wp:posOffset>
                </wp:positionV>
                <wp:extent cx="2450465" cy="635"/>
                <wp:effectExtent l="0" t="12700" r="635" b="12065"/>
                <wp:wrapNone/>
                <wp:docPr id="477655768" name="Lin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384938" id="Line 47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90.95pt" to="821.35pt,69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7985760</wp:posOffset>
                </wp:positionH>
                <wp:positionV relativeFrom="paragraph">
                  <wp:posOffset>8949690</wp:posOffset>
                </wp:positionV>
                <wp:extent cx="2449830" cy="635"/>
                <wp:effectExtent l="0" t="12700" r="1270" b="12065"/>
                <wp:wrapNone/>
                <wp:docPr id="1637082908" name="Lin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4983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3E430F" id="Line 47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8pt,704.7pt" to="821.7pt,704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12553950</wp:posOffset>
                </wp:positionH>
                <wp:positionV relativeFrom="paragraph">
                  <wp:posOffset>8775065</wp:posOffset>
                </wp:positionV>
                <wp:extent cx="1850390" cy="635"/>
                <wp:effectExtent l="0" t="12700" r="3810" b="12065"/>
                <wp:wrapNone/>
                <wp:docPr id="1700439945" name="Lin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5039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B2401A" id="Line 470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5pt,690.95pt" to="1134.2pt,69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10463530</wp:posOffset>
                </wp:positionH>
                <wp:positionV relativeFrom="paragraph">
                  <wp:posOffset>8225155</wp:posOffset>
                </wp:positionV>
                <wp:extent cx="3909060" cy="234315"/>
                <wp:effectExtent l="0" t="0" r="2540" b="0"/>
                <wp:wrapNone/>
                <wp:docPr id="1514390369" name="Rectangl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09060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D97D7C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БГТУ</w:t>
                            </w:r>
                            <w:r w:rsidRPr="00D97D7C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4C2508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  <w:lang w:val="ru-RU"/>
                              </w:rPr>
                              <w:t>0</w:t>
                            </w:r>
                            <w:r w:rsidR="00354F50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00</w:t>
                            </w:r>
                            <w:r w:rsidRPr="00D97D7C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.ГЧ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9" o:spid="_x0000_s1083" style="position:absolute;left:0;text-align:left;margin-left:823.9pt;margin-top:647.65pt;width:307.8pt;height:18.4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E11B0" w:rsidRPr="00D97D7C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БГТУ</w:t>
                      </w:r>
                      <w:r w:rsidRPr="00D97D7C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4C2508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  <w:lang w:val="ru-RU"/>
                        </w:rPr>
                        <w:t>0</w:t>
                      </w:r>
                      <w:r w:rsidR="00354F50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  <w:lang w:val="ru-RU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00</w:t>
                      </w:r>
                      <w:r w:rsidRPr="00D97D7C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.ГЧ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12866370</wp:posOffset>
                </wp:positionH>
                <wp:positionV relativeFrom="paragraph">
                  <wp:posOffset>9307830</wp:posOffset>
                </wp:positionV>
                <wp:extent cx="367030" cy="152400"/>
                <wp:effectExtent l="0" t="0" r="0" b="0"/>
                <wp:wrapNone/>
                <wp:docPr id="1624792128" name="Rectangl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70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8" o:spid="_x0000_s1084" style="position:absolute;left:0;text-align:left;margin-left:1013.1pt;margin-top:732.9pt;width:28.9pt;height:12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10100945</wp:posOffset>
                </wp:positionH>
                <wp:positionV relativeFrom="paragraph">
                  <wp:posOffset>8785860</wp:posOffset>
                </wp:positionV>
                <wp:extent cx="321310" cy="151765"/>
                <wp:effectExtent l="0" t="0" r="0" b="0"/>
                <wp:wrapNone/>
                <wp:docPr id="1479929427" name="Rectangl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13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6" o:spid="_x0000_s1085" style="position:absolute;left:0;text-align:left;margin-left:795.35pt;margin-top:691.8pt;width:25.3pt;height:11.9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9579610</wp:posOffset>
                </wp:positionH>
                <wp:positionV relativeFrom="paragraph">
                  <wp:posOffset>8785860</wp:posOffset>
                </wp:positionV>
                <wp:extent cx="493395" cy="151765"/>
                <wp:effectExtent l="0" t="0" r="0" b="0"/>
                <wp:wrapNone/>
                <wp:docPr id="668649265" name="Rectangl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3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5" o:spid="_x0000_s1086" style="position:absolute;left:0;text-align:left;margin-left:754.3pt;margin-top:691.8pt;width:38.85pt;height:11.9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По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д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пись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8785860</wp:posOffset>
                </wp:positionV>
                <wp:extent cx="827405" cy="151765"/>
                <wp:effectExtent l="0" t="0" r="0" b="0"/>
                <wp:wrapNone/>
                <wp:docPr id="157685341" name="Rectangl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87576F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4" o:spid="_x0000_s1087" style="position:absolute;left:0;text-align:left;margin-left:685.55pt;margin-top:691.8pt;width:65.15pt;height:11.9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E11B0" w:rsidRPr="0087576F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ФИО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7995285</wp:posOffset>
                </wp:positionH>
                <wp:positionV relativeFrom="paragraph">
                  <wp:posOffset>8785860</wp:posOffset>
                </wp:positionV>
                <wp:extent cx="283210" cy="151765"/>
                <wp:effectExtent l="0" t="0" r="0" b="0"/>
                <wp:wrapNone/>
                <wp:docPr id="1459281292" name="Rectangl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2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11B0" w:rsidRPr="00627B06" w:rsidRDefault="003E11B0" w:rsidP="003E11B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3" o:spid="_x0000_s1088" style="position:absolute;left:0;text-align:left;margin-left:629.55pt;margin-top:691.8pt;width:22.3pt;height:11.9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E11B0" w:rsidRPr="00627B06" w:rsidRDefault="003E11B0" w:rsidP="003E11B0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9815830</wp:posOffset>
                </wp:positionV>
                <wp:extent cx="2450465" cy="635"/>
                <wp:effectExtent l="0" t="0" r="0" b="0"/>
                <wp:wrapNone/>
                <wp:docPr id="1230653173" name="Line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307348" id="Line 462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72.9pt" to="821.35pt,77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tyv6BO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9642475</wp:posOffset>
                </wp:positionV>
                <wp:extent cx="2450465" cy="635"/>
                <wp:effectExtent l="0" t="0" r="0" b="0"/>
                <wp:wrapNone/>
                <wp:docPr id="50559248" name="Lin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30B9A5" id="Line 461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59.25pt" to="821.35pt,75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9sYNMe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10436860</wp:posOffset>
                </wp:positionH>
                <wp:positionV relativeFrom="paragraph">
                  <wp:posOffset>8087995</wp:posOffset>
                </wp:positionV>
                <wp:extent cx="635" cy="1891030"/>
                <wp:effectExtent l="12700" t="0" r="12065" b="1270"/>
                <wp:wrapNone/>
                <wp:docPr id="1964696111" name="Lin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89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69B767" id="Line 460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1.8pt,636.85pt" to="821.85pt,78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10085705</wp:posOffset>
                </wp:positionH>
                <wp:positionV relativeFrom="paragraph">
                  <wp:posOffset>8083550</wp:posOffset>
                </wp:positionV>
                <wp:extent cx="635" cy="1900555"/>
                <wp:effectExtent l="12700" t="0" r="12065" b="4445"/>
                <wp:wrapNone/>
                <wp:docPr id="2049358842" name="Line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90055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99929D" id="Line 459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4.15pt,636.5pt" to="794.2pt,78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9559290</wp:posOffset>
                </wp:positionH>
                <wp:positionV relativeFrom="paragraph">
                  <wp:posOffset>8087995</wp:posOffset>
                </wp:positionV>
                <wp:extent cx="635" cy="1896110"/>
                <wp:effectExtent l="12700" t="0" r="12065" b="8890"/>
                <wp:wrapNone/>
                <wp:docPr id="2068160328" name="Lin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8961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637E55" id="Line 458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2.7pt,636.85pt" to="752.75pt,78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8680450</wp:posOffset>
                </wp:positionH>
                <wp:positionV relativeFrom="paragraph">
                  <wp:posOffset>8087995</wp:posOffset>
                </wp:positionV>
                <wp:extent cx="635" cy="1896110"/>
                <wp:effectExtent l="12700" t="0" r="12065" b="8890"/>
                <wp:wrapNone/>
                <wp:docPr id="12777733" name="Lin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8961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35828E" id="Line 457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3.5pt,636.85pt" to="683.55pt,78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10433050</wp:posOffset>
                </wp:positionH>
                <wp:positionV relativeFrom="paragraph">
                  <wp:posOffset>8601710</wp:posOffset>
                </wp:positionV>
                <wp:extent cx="3966845" cy="635"/>
                <wp:effectExtent l="0" t="12700" r="8255" b="12065"/>
                <wp:wrapNone/>
                <wp:docPr id="1125666218" name="Line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96684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111AAD" id="Line 456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1.5pt,677.3pt" to="1133.85pt,67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8597265</wp:posOffset>
                </wp:positionV>
                <wp:extent cx="2450465" cy="635"/>
                <wp:effectExtent l="0" t="0" r="0" b="0"/>
                <wp:wrapNone/>
                <wp:docPr id="1333239073" name="Line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D65C31" id="Line 50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76.95pt" to="821.35pt,67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" strokeweight="1pt">
                <o:lock v:ext="edit" shapetype="f"/>
              </v:line>
            </w:pict>
          </mc:Fallback>
        </mc:AlternateContent>
      </w:r>
    </w:p>
    <w:p w:rsidR="00567DBF" w:rsidRDefault="002A73C0" w:rsidP="00567DBF">
      <w:pPr>
        <w:pStyle w:val="a1"/>
        <w:spacing w:before="240"/>
        <w:ind w:firstLine="4536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9326880" cy="7520792"/>
            <wp:effectExtent l="0" t="0" r="0" b="0"/>
            <wp:docPr id="1583715341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15341" name="Graphic 158371534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t="1" b="-1630"/>
                    <a:stretch/>
                  </pic:blipFill>
                  <pic:spPr bwMode="auto">
                    <a:xfrm>
                      <a:off x="0" y="0"/>
                      <a:ext cx="9336285" cy="752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645" w:rsidRPr="00567DBF" w:rsidRDefault="00567DBF" w:rsidP="00567DBF">
      <w:pPr>
        <w:jc w:val="left"/>
        <w:rPr>
          <w:rFonts w:ascii="ISOCPEUR" w:hAnsi="ISOCPEUR"/>
          <w:b/>
          <w:i/>
          <w:lang w:val="en-US"/>
        </w:rPr>
      </w:pPr>
      <w:r>
        <w:rPr>
          <w:b/>
          <w:lang w:val="en-US"/>
        </w:rPr>
        <w:br w:type="page"/>
      </w:r>
    </w:p>
    <w:p w:rsidR="003D2D0B" w:rsidRPr="00395D2E" w:rsidRDefault="00AD64D2" w:rsidP="003D2D0B">
      <w:pPr>
        <w:pStyle w:val="a1"/>
        <w:spacing w:before="240"/>
        <w:rPr>
          <w:b/>
          <w:lang w:val="en-US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-180731</wp:posOffset>
                </wp:positionV>
                <wp:extent cx="14121130" cy="10168255"/>
                <wp:effectExtent l="12700" t="12700" r="13970" b="17145"/>
                <wp:wrapNone/>
                <wp:docPr id="1885082648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21130" cy="10168255"/>
                          <a:chOff x="1191" y="453"/>
                          <a:chExt cx="22238" cy="16013"/>
                        </a:xfrm>
                      </wpg:grpSpPr>
                      <wps:wsp>
                        <wps:cNvPr id="330400780" name="Rectangle 544"/>
                        <wps:cNvSpPr>
                          <a:spLocks/>
                        </wps:cNvSpPr>
                        <wps:spPr bwMode="auto">
                          <a:xfrm rot="5400000">
                            <a:off x="4303" y="-2659"/>
                            <a:ext cx="16013" cy="2223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247000" name="Line 545"/>
                        <wps:cNvCnPr>
                          <a:cxnSpLocks/>
                        </wps:cNvCnPr>
                        <wps:spPr bwMode="auto">
                          <a:xfrm>
                            <a:off x="13305" y="13432"/>
                            <a:ext cx="0" cy="30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0320850" name="Line 546"/>
                        <wps:cNvCnPr>
                          <a:cxnSpLocks/>
                        </wps:cNvCnPr>
                        <wps:spPr bwMode="auto">
                          <a:xfrm>
                            <a:off x="13288" y="13446"/>
                            <a:ext cx="1010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5B44C" id="Group 543" o:spid="_x0000_s1026" style="position:absolute;margin-left:22.8pt;margin-top:-14.25pt;width:1111.9pt;height:800.65pt;z-index:-251598848" coordorigin="1191,453" coordsize="22238,160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">
                <v:rect id="Rectangle 544" o:spid="_x0000_s1027" style="position:absolute;left:4303;top:-2659;width:16013;height:22238;rotation: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" filled="f" strokeweight="2pt">
                  <v:path arrowok="t"/>
                </v:rect>
                <v:line id="Line 545" o:spid="_x0000_s1028" style="position:absolute;visibility:visible;mso-wrap-style:square" from="13305,13432" to="13305,164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" strokeweight="2pt">
                  <o:lock v:ext="edit" shapetype="f"/>
                </v:line>
                <v:line id="Line 546" o:spid="_x0000_s1029" style="position:absolute;visibility:visible;mso-wrap-style:square" from="13288,13446" to="23397,134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" strokeweight="2pt">
                  <o:lock v:ext="edit" shapetype="f"/>
                </v:line>
              </v:group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8702040</wp:posOffset>
                </wp:positionH>
                <wp:positionV relativeFrom="paragraph">
                  <wp:posOffset>9297670</wp:posOffset>
                </wp:positionV>
                <wp:extent cx="853440" cy="151765"/>
                <wp:effectExtent l="0" t="0" r="0" b="0"/>
                <wp:wrapNone/>
                <wp:docPr id="165372110" name="Rectangle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344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627B06" w:rsidRDefault="003D2D0B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:rsidR="003D2D0B" w:rsidRPr="00627B06" w:rsidRDefault="003D2D0B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8" o:spid="_x0000_s1089" style="position:absolute;left:0;text-align:left;margin-left:685.2pt;margin-top:732.1pt;width:67.2pt;height:11.9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D2D0B" w:rsidRPr="00627B06" w:rsidRDefault="003D2D0B" w:rsidP="003D2D0B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:rsidR="003D2D0B" w:rsidRPr="00627B06" w:rsidRDefault="003D2D0B" w:rsidP="003D2D0B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9128760</wp:posOffset>
                </wp:positionV>
                <wp:extent cx="853440" cy="151765"/>
                <wp:effectExtent l="0" t="0" r="0" b="0"/>
                <wp:wrapNone/>
                <wp:docPr id="639524212" name="Rectangle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344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627B06" w:rsidRDefault="00E26E4F" w:rsidP="003D2D0B">
                            <w:pPr>
                              <w:pStyle w:val="a1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Гончар Е.А.</w:t>
                            </w:r>
                          </w:p>
                          <w:p w:rsidR="003D2D0B" w:rsidRPr="00627B06" w:rsidRDefault="003D2D0B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1" o:spid="_x0000_s1090" style="position:absolute;left:0;text-align:left;margin-left:685.55pt;margin-top:718.8pt;width:67.2pt;height:11.9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D2D0B" w:rsidRPr="00627B06" w:rsidRDefault="00E26E4F" w:rsidP="003D2D0B">
                      <w:pPr>
                        <w:pStyle w:val="a1"/>
                        <w:jc w:val="left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Гончар Е.А.</w:t>
                      </w:r>
                    </w:p>
                    <w:p w:rsidR="003D2D0B" w:rsidRPr="00627B06" w:rsidRDefault="003D2D0B" w:rsidP="003D2D0B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8962390</wp:posOffset>
                </wp:positionV>
                <wp:extent cx="827405" cy="151765"/>
                <wp:effectExtent l="0" t="0" r="0" b="0"/>
                <wp:wrapNone/>
                <wp:docPr id="1679238948" name="Rectangle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136FC4" w:rsidRDefault="00E26E4F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Левша М.С.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9" o:spid="_x0000_s1091" style="position:absolute;left:0;text-align:left;margin-left:685.55pt;margin-top:705.7pt;width:65.15pt;height:11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" filled="f" stroked="f" strokeweight=".25pt">
                <v:path arrowok="t"/>
                <v:textbox inset="1pt,1pt,1pt,1pt">
                  <w:txbxContent>
                    <w:p w:rsidR="003D2D0B" w:rsidRPr="00136FC4" w:rsidRDefault="00E26E4F" w:rsidP="003D2D0B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Левша М.С.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9653270</wp:posOffset>
                </wp:positionV>
                <wp:extent cx="873125" cy="162560"/>
                <wp:effectExtent l="0" t="0" r="0" b="0"/>
                <wp:wrapNone/>
                <wp:docPr id="389751700" name="Rectangle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3125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Default="003D2D0B" w:rsidP="003D2D0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lang w:val="ru-RU"/>
                              </w:rPr>
                              <w:t>Север</w:t>
                            </w:r>
                            <w:r>
                              <w:rPr>
                                <w:i/>
                                <w:sz w:val="18"/>
                              </w:rPr>
                              <w:t> </w:t>
                            </w:r>
                            <w:r>
                              <w:rPr>
                                <w:i/>
                                <w:sz w:val="18"/>
                                <w:lang w:val="ru-RU"/>
                              </w:rPr>
                              <w:t>А</w:t>
                            </w:r>
                            <w:r>
                              <w:rPr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z w:val="18"/>
                                <w:lang w:val="ru-RU"/>
                              </w:rPr>
                              <w:t>С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3D2D0B" w:rsidRPr="00627B06" w:rsidRDefault="003D2D0B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:rsidR="003D2D0B" w:rsidRPr="00627B06" w:rsidRDefault="003D2D0B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3" o:spid="_x0000_s1092" style="position:absolute;left:0;text-align:left;margin-left:685.55pt;margin-top:760.1pt;width:68.75pt;height:12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D2D0B" w:rsidRDefault="003D2D0B" w:rsidP="003D2D0B">
                      <w:pPr>
                        <w:rPr>
                          <w:sz w:val="18"/>
                        </w:rPr>
                      </w:pPr>
                      <w:r>
                        <w:rPr>
                          <w:i/>
                          <w:sz w:val="18"/>
                          <w:lang w:val="ru-RU"/>
                        </w:rPr>
                        <w:t>Север</w:t>
                      </w:r>
                      <w:r>
                        <w:rPr>
                          <w:i/>
                          <w:sz w:val="18"/>
                        </w:rPr>
                        <w:t> </w:t>
                      </w:r>
                      <w:r>
                        <w:rPr>
                          <w:i/>
                          <w:sz w:val="18"/>
                          <w:lang w:val="ru-RU"/>
                        </w:rPr>
                        <w:t>А</w:t>
                      </w:r>
                      <w:r>
                        <w:rPr>
                          <w:i/>
                          <w:sz w:val="18"/>
                        </w:rPr>
                        <w:t>.</w:t>
                      </w:r>
                      <w:r>
                        <w:rPr>
                          <w:i/>
                          <w:sz w:val="18"/>
                          <w:lang w:val="ru-RU"/>
                        </w:rPr>
                        <w:t>С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  <w:p w:rsidR="003D2D0B" w:rsidRPr="00627B06" w:rsidRDefault="003D2D0B" w:rsidP="003D2D0B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:rsidR="003D2D0B" w:rsidRPr="00627B06" w:rsidRDefault="003D2D0B" w:rsidP="003D2D0B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13307695</wp:posOffset>
                </wp:positionH>
                <wp:positionV relativeFrom="paragraph">
                  <wp:posOffset>9308465</wp:posOffset>
                </wp:positionV>
                <wp:extent cx="474345" cy="151765"/>
                <wp:effectExtent l="0" t="0" r="0" b="0"/>
                <wp:wrapNone/>
                <wp:docPr id="1699112142" name="Rectangl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34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8" o:spid="_x0000_s1093" style="position:absolute;left:0;text-align:left;margin-left:1047.85pt;margin-top:732.95pt;width:37.35pt;height:11.9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Ли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с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тов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12599035</wp:posOffset>
                </wp:positionH>
                <wp:positionV relativeFrom="paragraph">
                  <wp:posOffset>9308465</wp:posOffset>
                </wp:positionV>
                <wp:extent cx="311785" cy="151765"/>
                <wp:effectExtent l="0" t="0" r="0" b="0"/>
                <wp:wrapNone/>
                <wp:docPr id="1514807138" name="Rectangle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78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en-US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4" o:spid="_x0000_s1094" style="position:absolute;left:0;text-align:left;margin-left:992.05pt;margin-top:732.95pt;width:24.55pt;height:11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en-US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9471660</wp:posOffset>
                </wp:positionV>
                <wp:extent cx="827405" cy="151130"/>
                <wp:effectExtent l="0" t="0" r="0" b="0"/>
                <wp:wrapNone/>
                <wp:docPr id="1427415650" name="Rectangle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627B06" w:rsidRDefault="003D2D0B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7" o:spid="_x0000_s1095" style="position:absolute;left:0;text-align:left;margin-left:685.55pt;margin-top:745.8pt;width:65.15pt;height:11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D2D0B" w:rsidRPr="00627B06" w:rsidRDefault="003D2D0B" w:rsidP="003D2D0B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9471660</wp:posOffset>
                </wp:positionV>
                <wp:extent cx="683895" cy="151130"/>
                <wp:effectExtent l="0" t="0" r="0" b="0"/>
                <wp:wrapNone/>
                <wp:docPr id="1946174198" name="Rectangle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627B06" w:rsidRDefault="003D2D0B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6" o:spid="_x0000_s1096" style="position:absolute;left:0;text-align:left;margin-left:629.15pt;margin-top:745.8pt;width:53.85pt;height:11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D2D0B" w:rsidRPr="00627B06" w:rsidRDefault="003D2D0B" w:rsidP="003D2D0B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9822815</wp:posOffset>
                </wp:positionV>
                <wp:extent cx="827405" cy="151765"/>
                <wp:effectExtent l="0" t="0" r="0" b="0"/>
                <wp:wrapNone/>
                <wp:docPr id="602101416" name="Rectangle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627B06" w:rsidRDefault="003D2D0B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786887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Смелов В.В.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5" o:spid="_x0000_s1097" style="position:absolute;left:0;text-align:left;margin-left:685.55pt;margin-top:773.45pt;width:65.15pt;height:11.9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D2D0B" w:rsidRPr="00627B06" w:rsidRDefault="003D2D0B" w:rsidP="003D2D0B">
                      <w:pPr>
                        <w:pStyle w:val="a1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786887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9822815</wp:posOffset>
                </wp:positionV>
                <wp:extent cx="683895" cy="151765"/>
                <wp:effectExtent l="0" t="0" r="0" b="0"/>
                <wp:wrapNone/>
                <wp:docPr id="228981264" name="Rectangle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Утв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4" o:spid="_x0000_s1098" style="position:absolute;left:0;text-align:left;margin-left:629.15pt;margin-top:773.45pt;width:53.85pt;height:11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18"/>
                        </w:rPr>
                        <w:t>Утв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9653270</wp:posOffset>
                </wp:positionV>
                <wp:extent cx="683895" cy="151765"/>
                <wp:effectExtent l="0" t="0" r="1905" b="635"/>
                <wp:wrapNone/>
                <wp:docPr id="1730236159" name="Rectangle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 w:rsidR="00354F50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</w:t>
                            </w: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онтр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2" o:spid="_x0000_s1099" style="position:absolute;left:0;text-align:left;margin-left:629.15pt;margin-top:760.1pt;width:53.85pt;height:11.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 w:rsidR="00354F50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. </w:t>
                      </w: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к</w:t>
                      </w: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онтр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9128760</wp:posOffset>
                </wp:positionV>
                <wp:extent cx="683895" cy="151765"/>
                <wp:effectExtent l="0" t="0" r="0" b="0"/>
                <wp:wrapNone/>
                <wp:docPr id="2021995265" name="Rectangle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0" o:spid="_x0000_s1100" style="position:absolute;left:0;text-align:left;margin-left:629.15pt;margin-top:718.8pt;width:53.85pt;height:11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Провер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8957310</wp:posOffset>
                </wp:positionV>
                <wp:extent cx="683895" cy="151765"/>
                <wp:effectExtent l="0" t="0" r="0" b="0"/>
                <wp:wrapNone/>
                <wp:docPr id="1637517780" name="Rectangle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8" o:spid="_x0000_s1101" style="position:absolute;left:0;text-align:left;margin-left:629.15pt;margin-top:705.3pt;width:53.85pt;height:11.9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13633450</wp:posOffset>
                </wp:positionH>
                <wp:positionV relativeFrom="paragraph">
                  <wp:posOffset>8955405</wp:posOffset>
                </wp:positionV>
                <wp:extent cx="748030" cy="151765"/>
                <wp:effectExtent l="0" t="0" r="0" b="0"/>
                <wp:wrapNone/>
                <wp:docPr id="283336797" name="Rectangle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803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627B06" w:rsidRDefault="003D2D0B" w:rsidP="003D2D0B">
                            <w:pPr>
                              <w:pStyle w:val="Header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3D2D0B" w:rsidRPr="00627B06" w:rsidRDefault="003D2D0B" w:rsidP="003D2D0B">
                            <w:pPr>
                              <w:pStyle w:val="Head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6" o:spid="_x0000_s1102" style="position:absolute;left:0;text-align:left;margin-left:1073.5pt;margin-top:705.15pt;width:58.9pt;height:11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D2D0B" w:rsidRPr="00627B06" w:rsidRDefault="003D2D0B" w:rsidP="003D2D0B">
                      <w:pPr>
                        <w:pStyle w:val="Header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:rsidR="003D2D0B" w:rsidRPr="00627B06" w:rsidRDefault="003D2D0B" w:rsidP="003D2D0B">
                      <w:pPr>
                        <w:pStyle w:val="Head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13103860</wp:posOffset>
                </wp:positionH>
                <wp:positionV relativeFrom="paragraph">
                  <wp:posOffset>8955405</wp:posOffset>
                </wp:positionV>
                <wp:extent cx="473710" cy="151765"/>
                <wp:effectExtent l="0" t="0" r="0" b="0"/>
                <wp:wrapNone/>
                <wp:docPr id="135643271" name="Rectangle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37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627B06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5" o:spid="_x0000_s1103" style="position:absolute;left:0;text-align:left;margin-left:1031.8pt;margin-top:705.15pt;width:37.3pt;height:11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3D2D0B" w:rsidRPr="00627B06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10476230</wp:posOffset>
                </wp:positionH>
                <wp:positionV relativeFrom="paragraph">
                  <wp:posOffset>9505950</wp:posOffset>
                </wp:positionV>
                <wp:extent cx="2022475" cy="450850"/>
                <wp:effectExtent l="0" t="0" r="0" b="0"/>
                <wp:wrapNone/>
                <wp:docPr id="601456481" name="Rectangle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22475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627B06" w:rsidRDefault="003D2D0B" w:rsidP="003D2D0B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4" o:spid="_x0000_s1104" style="position:absolute;left:0;text-align:left;margin-left:824.9pt;margin-top:748.5pt;width:159.25pt;height:35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" filled="f" stroked="f" strokeweight=".25pt">
                <v:path arrowok="t"/>
                <v:textbox inset="1pt,1pt,1pt,1pt">
                  <w:txbxContent>
                    <w:p w:rsidR="003D2D0B" w:rsidRPr="00627B06" w:rsidRDefault="003D2D0B" w:rsidP="003D2D0B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13248005</wp:posOffset>
                </wp:positionH>
                <wp:positionV relativeFrom="paragraph">
                  <wp:posOffset>9299575</wp:posOffset>
                </wp:positionV>
                <wp:extent cx="635" cy="165735"/>
                <wp:effectExtent l="12700" t="12700" r="12065" b="12065"/>
                <wp:wrapNone/>
                <wp:docPr id="2125675845" name="Line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657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DF5192" id="Line 553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3.15pt,732.25pt" to="1043.2pt,74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13633450</wp:posOffset>
                </wp:positionH>
                <wp:positionV relativeFrom="paragraph">
                  <wp:posOffset>8615680</wp:posOffset>
                </wp:positionV>
                <wp:extent cx="748030" cy="151765"/>
                <wp:effectExtent l="0" t="0" r="0" b="0"/>
                <wp:wrapNone/>
                <wp:docPr id="1438848426" name="Rectangle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803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Масштаб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2" o:spid="_x0000_s1105" style="position:absolute;left:0;text-align:left;margin-left:1073.5pt;margin-top:678.4pt;width:58.9pt;height:11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Масштаб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13103860</wp:posOffset>
                </wp:positionH>
                <wp:positionV relativeFrom="paragraph">
                  <wp:posOffset>8615680</wp:posOffset>
                </wp:positionV>
                <wp:extent cx="473710" cy="151765"/>
                <wp:effectExtent l="0" t="0" r="0" b="0"/>
                <wp:wrapNone/>
                <wp:docPr id="1630611162" name="Rectangle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37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Масса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1" o:spid="_x0000_s1106" style="position:absolute;left:0;text-align:left;margin-left:1031.8pt;margin-top:678.4pt;width:37.3pt;height:11.9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Масса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13072745</wp:posOffset>
                </wp:positionH>
                <wp:positionV relativeFrom="paragraph">
                  <wp:posOffset>8606155</wp:posOffset>
                </wp:positionV>
                <wp:extent cx="1905" cy="684530"/>
                <wp:effectExtent l="12700" t="12700" r="10795" b="1270"/>
                <wp:wrapNone/>
                <wp:docPr id="735688586" name="Line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05" cy="6845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7072DB" id="Line 550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9.35pt,677.65pt" to="1029.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9121775</wp:posOffset>
                </wp:positionV>
                <wp:extent cx="2450465" cy="635"/>
                <wp:effectExtent l="0" t="0" r="0" b="0"/>
                <wp:wrapNone/>
                <wp:docPr id="1978702695" name="Line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28002C" id="Line 549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18.25pt" to="821.35pt,71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Lqt0X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8428355</wp:posOffset>
                </wp:positionV>
                <wp:extent cx="2450465" cy="635"/>
                <wp:effectExtent l="0" t="0" r="0" b="0"/>
                <wp:wrapNone/>
                <wp:docPr id="1600082139" name="Line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5E70A8" id="Line 548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63.65pt" to="821.35pt,66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HoT+X+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8255000</wp:posOffset>
                </wp:positionV>
                <wp:extent cx="2450465" cy="635"/>
                <wp:effectExtent l="0" t="0" r="0" b="0"/>
                <wp:wrapNone/>
                <wp:docPr id="1240266893" name="Line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094441" id="Line 547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50pt" to="821.35pt,65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5WYMR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12573000</wp:posOffset>
                </wp:positionH>
                <wp:positionV relativeFrom="paragraph">
                  <wp:posOffset>9606915</wp:posOffset>
                </wp:positionV>
                <wp:extent cx="1803400" cy="216000"/>
                <wp:effectExtent l="0" t="0" r="0" b="0"/>
                <wp:wrapNone/>
                <wp:docPr id="2145569884" name="Rectangle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3400" cy="21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006A56" w:rsidRDefault="003D2D0B" w:rsidP="003D2D0B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06A56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744170</w:t>
                            </w:r>
                            <w:r w:rsidR="00E26E4F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43</w:t>
                            </w:r>
                            <w:r w:rsidRPr="00006A56">
                              <w:rPr>
                                <w:i/>
                                <w:sz w:val="24"/>
                                <w:szCs w:val="28"/>
                                <w:shd w:val="clear" w:color="auto" w:fill="FFFFFF"/>
                                <w:lang w:val="ru-RU"/>
                              </w:rPr>
                              <w:t>, 2024</w:t>
                            </w:r>
                          </w:p>
                          <w:p w:rsidR="003D2D0B" w:rsidRPr="00006A56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2" o:spid="_x0000_s1107" style="position:absolute;left:0;text-align:left;margin-left:990pt;margin-top:756.45pt;width:142pt;height:1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" filled="f" stroked="f" strokeweight=".25pt">
                <v:path arrowok="t"/>
                <v:textbox inset="1pt,1pt,1pt,1pt">
                  <w:txbxContent>
                    <w:p w:rsidR="003D2D0B" w:rsidRPr="00006A56" w:rsidRDefault="003D2D0B" w:rsidP="003D2D0B">
                      <w:pPr>
                        <w:jc w:val="center"/>
                        <w:rPr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006A56">
                        <w:rPr>
                          <w:i/>
                          <w:sz w:val="24"/>
                          <w:szCs w:val="24"/>
                          <w:lang w:val="ru-RU"/>
                        </w:rPr>
                        <w:t>744170</w:t>
                      </w:r>
                      <w:r w:rsidR="00E26E4F">
                        <w:rPr>
                          <w:i/>
                          <w:sz w:val="24"/>
                          <w:szCs w:val="24"/>
                          <w:lang w:val="ru-RU"/>
                        </w:rPr>
                        <w:t>43</w:t>
                      </w:r>
                      <w:r w:rsidRPr="00006A56">
                        <w:rPr>
                          <w:i/>
                          <w:sz w:val="24"/>
                          <w:szCs w:val="28"/>
                          <w:shd w:val="clear" w:color="auto" w:fill="FFFFFF"/>
                          <w:lang w:val="ru-RU"/>
                        </w:rPr>
                        <w:t>, 2024</w:t>
                      </w:r>
                    </w:p>
                    <w:p w:rsidR="003D2D0B" w:rsidRPr="00006A56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Cs w:val="2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12896850</wp:posOffset>
                </wp:positionH>
                <wp:positionV relativeFrom="paragraph">
                  <wp:posOffset>8785225</wp:posOffset>
                </wp:positionV>
                <wp:extent cx="635" cy="505460"/>
                <wp:effectExtent l="0" t="0" r="12065" b="2540"/>
                <wp:wrapNone/>
                <wp:docPr id="562751823" name="Line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B73119" id="Line 541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5.5pt,691.75pt" to="1015.5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12721590</wp:posOffset>
                </wp:positionH>
                <wp:positionV relativeFrom="paragraph">
                  <wp:posOffset>8785225</wp:posOffset>
                </wp:positionV>
                <wp:extent cx="0" cy="505460"/>
                <wp:effectExtent l="0" t="0" r="0" b="2540"/>
                <wp:wrapNone/>
                <wp:docPr id="219319929" name="Line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9EA2EB" id="Line 540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1.7pt,691.75pt" to="1001.7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13734415</wp:posOffset>
                </wp:positionH>
                <wp:positionV relativeFrom="paragraph">
                  <wp:posOffset>9308465</wp:posOffset>
                </wp:positionV>
                <wp:extent cx="498475" cy="151765"/>
                <wp:effectExtent l="0" t="0" r="0" b="0"/>
                <wp:wrapNone/>
                <wp:docPr id="839679641" name="Rectangle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847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9" o:spid="_x0000_s1108" style="position:absolute;left:0;text-align:left;margin-left:1081.45pt;margin-top:732.95pt;width:39.25pt;height:11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12573000</wp:posOffset>
                </wp:positionH>
                <wp:positionV relativeFrom="paragraph">
                  <wp:posOffset>8615680</wp:posOffset>
                </wp:positionV>
                <wp:extent cx="474345" cy="151765"/>
                <wp:effectExtent l="0" t="0" r="0" b="0"/>
                <wp:wrapNone/>
                <wp:docPr id="826215391" name="Rectangle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34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7" o:spid="_x0000_s1109" style="position:absolute;left:0;text-align:left;margin-left:990pt;margin-top:678.4pt;width:37.35pt;height:11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13597890</wp:posOffset>
                </wp:positionH>
                <wp:positionV relativeFrom="paragraph">
                  <wp:posOffset>8611235</wp:posOffset>
                </wp:positionV>
                <wp:extent cx="1905" cy="679450"/>
                <wp:effectExtent l="12700" t="12700" r="10795" b="6350"/>
                <wp:wrapNone/>
                <wp:docPr id="1330326307" name="Line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05" cy="6794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D223D3" id="Line 536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0.7pt,678.05pt" to="1070.8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10439400</wp:posOffset>
                </wp:positionH>
                <wp:positionV relativeFrom="paragraph">
                  <wp:posOffset>9469120</wp:posOffset>
                </wp:positionV>
                <wp:extent cx="3964305" cy="635"/>
                <wp:effectExtent l="0" t="12700" r="10795" b="12065"/>
                <wp:wrapNone/>
                <wp:docPr id="1481450574" name="Line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96430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B8757E" id="Line 535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2pt,745.6pt" to="1134.15pt,74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12549505</wp:posOffset>
                </wp:positionH>
                <wp:positionV relativeFrom="paragraph">
                  <wp:posOffset>9295765</wp:posOffset>
                </wp:positionV>
                <wp:extent cx="1854835" cy="635"/>
                <wp:effectExtent l="0" t="12700" r="12065" b="12065"/>
                <wp:wrapNone/>
                <wp:docPr id="573818018" name="Line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5483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6A9C25" id="Line 534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15pt,731.95pt" to="1134.2pt,73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10476230</wp:posOffset>
                </wp:positionH>
                <wp:positionV relativeFrom="paragraph">
                  <wp:posOffset>8637905</wp:posOffset>
                </wp:positionV>
                <wp:extent cx="2022475" cy="789940"/>
                <wp:effectExtent l="0" t="0" r="0" b="0"/>
                <wp:wrapNone/>
                <wp:docPr id="877353708" name="Rectangle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22475" cy="78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EA1FFB" w:rsidRDefault="003D2D0B" w:rsidP="003D2D0B">
                            <w:pPr>
                              <w:pStyle w:val="a1"/>
                              <w:suppressAutoHyphens/>
                              <w:spacing w:before="36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Диаграмма развертывания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3" o:spid="_x0000_s1110" style="position:absolute;left:0;text-align:left;margin-left:824.9pt;margin-top:680.15pt;width:159.25pt;height:62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D2D0B" w:rsidRPr="00EA1FFB" w:rsidRDefault="003D2D0B" w:rsidP="003D2D0B">
                      <w:pPr>
                        <w:pStyle w:val="a1"/>
                        <w:suppressAutoHyphens/>
                        <w:spacing w:before="36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Диаграмма развертывания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12545060</wp:posOffset>
                </wp:positionH>
                <wp:positionV relativeFrom="paragraph">
                  <wp:posOffset>8611235</wp:posOffset>
                </wp:positionV>
                <wp:extent cx="635" cy="1367790"/>
                <wp:effectExtent l="12700" t="0" r="12065" b="3810"/>
                <wp:wrapNone/>
                <wp:docPr id="664364400" name="Line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16F4A1" id="Line 532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7.8pt,678.05pt" to="987.85pt,78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9293860</wp:posOffset>
                </wp:positionV>
                <wp:extent cx="2450465" cy="635"/>
                <wp:effectExtent l="0" t="0" r="0" b="0"/>
                <wp:wrapNone/>
                <wp:docPr id="1274933746" name="Line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1282BA" id="Line 531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31.8pt" to="821.35pt,73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iG/Kfe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9468485</wp:posOffset>
                </wp:positionV>
                <wp:extent cx="2450465" cy="635"/>
                <wp:effectExtent l="0" t="0" r="0" b="0"/>
                <wp:wrapNone/>
                <wp:docPr id="651521860" name="Line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5D6AE6" id="Line 530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45.55pt" to="821.35pt,74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6Wggq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8775065</wp:posOffset>
                </wp:positionV>
                <wp:extent cx="2450465" cy="635"/>
                <wp:effectExtent l="0" t="12700" r="635" b="12065"/>
                <wp:wrapNone/>
                <wp:docPr id="41558422" name="Line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B0F0C6" id="Line 529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90.95pt" to="821.35pt,69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7985760</wp:posOffset>
                </wp:positionH>
                <wp:positionV relativeFrom="paragraph">
                  <wp:posOffset>8949690</wp:posOffset>
                </wp:positionV>
                <wp:extent cx="2449830" cy="635"/>
                <wp:effectExtent l="0" t="12700" r="1270" b="12065"/>
                <wp:wrapNone/>
                <wp:docPr id="1556232383" name="Lin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4983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74FECB" id="Line 528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8pt,704.7pt" to="821.7pt,704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12553950</wp:posOffset>
                </wp:positionH>
                <wp:positionV relativeFrom="paragraph">
                  <wp:posOffset>8775065</wp:posOffset>
                </wp:positionV>
                <wp:extent cx="1850390" cy="635"/>
                <wp:effectExtent l="0" t="12700" r="3810" b="12065"/>
                <wp:wrapNone/>
                <wp:docPr id="773872044" name="Line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5039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95FE8F" id="Line 527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5pt,690.95pt" to="1134.2pt,69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10463530</wp:posOffset>
                </wp:positionH>
                <wp:positionV relativeFrom="paragraph">
                  <wp:posOffset>8225155</wp:posOffset>
                </wp:positionV>
                <wp:extent cx="3909060" cy="234315"/>
                <wp:effectExtent l="0" t="0" r="2540" b="0"/>
                <wp:wrapNone/>
                <wp:docPr id="1256656404" name="Rectangle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09060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D97D7C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БГТУ</w:t>
                            </w:r>
                            <w:r w:rsidRPr="00D97D7C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4C2508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  <w:lang w:val="ru-RU"/>
                              </w:rPr>
                              <w:t>0</w:t>
                            </w:r>
                            <w:r w:rsidR="00E26E4F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00</w:t>
                            </w:r>
                            <w:r w:rsidRPr="00D97D7C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.ГЧ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6" o:spid="_x0000_s1111" style="position:absolute;left:0;text-align:left;margin-left:823.9pt;margin-top:647.65pt;width:307.8pt;height:18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3D2D0B" w:rsidRPr="00D97D7C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БГТУ</w:t>
                      </w:r>
                      <w:r w:rsidRPr="00D97D7C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4C2508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  <w:lang w:val="ru-RU"/>
                        </w:rPr>
                        <w:t>0</w:t>
                      </w:r>
                      <w:r w:rsidR="00E26E4F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  <w:lang w:val="ru-RU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00</w:t>
                      </w:r>
                      <w:r w:rsidRPr="00D97D7C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.ГЧ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12866370</wp:posOffset>
                </wp:positionH>
                <wp:positionV relativeFrom="paragraph">
                  <wp:posOffset>9307830</wp:posOffset>
                </wp:positionV>
                <wp:extent cx="367030" cy="152400"/>
                <wp:effectExtent l="0" t="0" r="0" b="0"/>
                <wp:wrapNone/>
                <wp:docPr id="813557042" name="Rectangle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70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5" o:spid="_x0000_s1112" style="position:absolute;left:0;text-align:left;margin-left:1013.1pt;margin-top:732.9pt;width:28.9pt;height:1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10100945</wp:posOffset>
                </wp:positionH>
                <wp:positionV relativeFrom="paragraph">
                  <wp:posOffset>8785860</wp:posOffset>
                </wp:positionV>
                <wp:extent cx="321310" cy="151765"/>
                <wp:effectExtent l="0" t="0" r="0" b="0"/>
                <wp:wrapNone/>
                <wp:docPr id="959177425" name="Rectangle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13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3" o:spid="_x0000_s1113" style="position:absolute;left:0;text-align:left;margin-left:795.35pt;margin-top:691.8pt;width:25.3pt;height:11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9579610</wp:posOffset>
                </wp:positionH>
                <wp:positionV relativeFrom="paragraph">
                  <wp:posOffset>8785860</wp:posOffset>
                </wp:positionV>
                <wp:extent cx="493395" cy="151765"/>
                <wp:effectExtent l="0" t="0" r="0" b="0"/>
                <wp:wrapNone/>
                <wp:docPr id="982484414" name="Rectangle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3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2" o:spid="_x0000_s1114" style="position:absolute;left:0;text-align:left;margin-left:754.3pt;margin-top:691.8pt;width:38.85pt;height:11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По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д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пись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8785860</wp:posOffset>
                </wp:positionV>
                <wp:extent cx="827405" cy="151765"/>
                <wp:effectExtent l="0" t="0" r="0" b="0"/>
                <wp:wrapNone/>
                <wp:docPr id="1533912309" name="Rectangle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87576F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1" o:spid="_x0000_s1115" style="position:absolute;left:0;text-align:left;margin-left:685.55pt;margin-top:691.8pt;width:65.15pt;height:11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3D2D0B" w:rsidRPr="0087576F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ФИО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7995285</wp:posOffset>
                </wp:positionH>
                <wp:positionV relativeFrom="paragraph">
                  <wp:posOffset>8785860</wp:posOffset>
                </wp:positionV>
                <wp:extent cx="283210" cy="151765"/>
                <wp:effectExtent l="0" t="0" r="0" b="0"/>
                <wp:wrapNone/>
                <wp:docPr id="270673096" name="Rectangle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2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D2D0B" w:rsidRPr="00627B06" w:rsidRDefault="003D2D0B" w:rsidP="003D2D0B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0" o:spid="_x0000_s1116" style="position:absolute;left:0;text-align:left;margin-left:629.55pt;margin-top:691.8pt;width:22.3pt;height:11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3D2D0B" w:rsidRPr="00627B06" w:rsidRDefault="003D2D0B" w:rsidP="003D2D0B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9815830</wp:posOffset>
                </wp:positionV>
                <wp:extent cx="2450465" cy="635"/>
                <wp:effectExtent l="0" t="0" r="0" b="0"/>
                <wp:wrapNone/>
                <wp:docPr id="796133741" name="Line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19E375" id="Line 519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72.9pt" to="821.35pt,77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tyv6BO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9642475</wp:posOffset>
                </wp:positionV>
                <wp:extent cx="2450465" cy="635"/>
                <wp:effectExtent l="0" t="0" r="0" b="0"/>
                <wp:wrapNone/>
                <wp:docPr id="1837423317" name="Line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F4C153" id="Line 518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59.25pt" to="821.35pt,75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9sYNMe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10436860</wp:posOffset>
                </wp:positionH>
                <wp:positionV relativeFrom="paragraph">
                  <wp:posOffset>8087995</wp:posOffset>
                </wp:positionV>
                <wp:extent cx="635" cy="1891030"/>
                <wp:effectExtent l="12700" t="0" r="12065" b="1270"/>
                <wp:wrapNone/>
                <wp:docPr id="1584600106" name="Line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89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705B7C" id="Line 5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1.8pt,636.85pt" to="821.85pt,78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10085705</wp:posOffset>
                </wp:positionH>
                <wp:positionV relativeFrom="paragraph">
                  <wp:posOffset>8083550</wp:posOffset>
                </wp:positionV>
                <wp:extent cx="635" cy="1900555"/>
                <wp:effectExtent l="12700" t="0" r="12065" b="4445"/>
                <wp:wrapNone/>
                <wp:docPr id="463109494" name="Line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90055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90309E" id="Line 5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4.15pt,636.5pt" to="794.2pt,78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9559290</wp:posOffset>
                </wp:positionH>
                <wp:positionV relativeFrom="paragraph">
                  <wp:posOffset>8087995</wp:posOffset>
                </wp:positionV>
                <wp:extent cx="635" cy="1896110"/>
                <wp:effectExtent l="12700" t="0" r="12065" b="8890"/>
                <wp:wrapNone/>
                <wp:docPr id="390123815" name="Line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8961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D2C8CE" id="Line 5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2.7pt,636.85pt" to="752.75pt,78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8680450</wp:posOffset>
                </wp:positionH>
                <wp:positionV relativeFrom="paragraph">
                  <wp:posOffset>8087995</wp:posOffset>
                </wp:positionV>
                <wp:extent cx="635" cy="1896110"/>
                <wp:effectExtent l="12700" t="0" r="12065" b="8890"/>
                <wp:wrapNone/>
                <wp:docPr id="1728384384" name="Line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8961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397FDC" id="Line 514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3.5pt,636.85pt" to="683.55pt,78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10433050</wp:posOffset>
                </wp:positionH>
                <wp:positionV relativeFrom="paragraph">
                  <wp:posOffset>8601710</wp:posOffset>
                </wp:positionV>
                <wp:extent cx="3966845" cy="635"/>
                <wp:effectExtent l="0" t="12700" r="8255" b="12065"/>
                <wp:wrapNone/>
                <wp:docPr id="1783976748" name="Line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96684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53502F" id="Line 51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1.5pt,677.3pt" to="1133.85pt,67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8597265</wp:posOffset>
                </wp:positionV>
                <wp:extent cx="2450465" cy="635"/>
                <wp:effectExtent l="0" t="0" r="0" b="0"/>
                <wp:wrapNone/>
                <wp:docPr id="705184302" name="Line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D0AD8B" id="Line 557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76.95pt" to="821.35pt,67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" strokeweight="1pt">
                <o:lock v:ext="edit" shapetype="f"/>
              </v:line>
            </w:pict>
          </mc:Fallback>
        </mc:AlternateContent>
      </w:r>
    </w:p>
    <w:p w:rsidR="003D2D0B" w:rsidRDefault="003D2D0B" w:rsidP="003D2D0B">
      <w:pPr>
        <w:pStyle w:val="a1"/>
        <w:spacing w:before="240"/>
        <w:ind w:firstLine="851"/>
        <w:jc w:val="center"/>
        <w:rPr>
          <w:b/>
          <w:lang w:val="en-US"/>
        </w:rPr>
      </w:pPr>
    </w:p>
    <w:p w:rsidR="00B56335" w:rsidRDefault="00B56335" w:rsidP="003D2D0B">
      <w:pPr>
        <w:pStyle w:val="a1"/>
        <w:spacing w:before="240"/>
        <w:ind w:firstLine="851"/>
        <w:jc w:val="center"/>
        <w:rPr>
          <w:b/>
          <w:lang w:val="en-US"/>
        </w:rPr>
      </w:pPr>
    </w:p>
    <w:p w:rsidR="00B56335" w:rsidRDefault="00B56335" w:rsidP="003D2D0B">
      <w:pPr>
        <w:pStyle w:val="a1"/>
        <w:spacing w:before="240"/>
        <w:ind w:firstLine="851"/>
        <w:jc w:val="center"/>
        <w:rPr>
          <w:b/>
          <w:lang w:val="en-US"/>
        </w:rPr>
      </w:pPr>
    </w:p>
    <w:p w:rsidR="00B56335" w:rsidRDefault="00B56335" w:rsidP="003D2D0B">
      <w:pPr>
        <w:pStyle w:val="a1"/>
        <w:spacing w:before="240"/>
        <w:ind w:firstLine="851"/>
        <w:jc w:val="center"/>
        <w:rPr>
          <w:b/>
          <w:lang w:val="en-US"/>
        </w:rPr>
      </w:pPr>
    </w:p>
    <w:p w:rsidR="003D2D0B" w:rsidRDefault="003D2D0B" w:rsidP="00E26E4F">
      <w:pPr>
        <w:pStyle w:val="a1"/>
        <w:spacing w:before="240"/>
        <w:rPr>
          <w:b/>
          <w:lang w:val="en-US"/>
        </w:rPr>
      </w:pPr>
    </w:p>
    <w:p w:rsidR="003D2D0B" w:rsidRDefault="002A73C0" w:rsidP="003D2D0B">
      <w:pPr>
        <w:pStyle w:val="a1"/>
        <w:spacing w:before="240"/>
        <w:ind w:firstLine="851"/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12785028" cy="4871258"/>
            <wp:effectExtent l="0" t="0" r="4445" b="0"/>
            <wp:docPr id="746991130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91130" name="Graphic 74699113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t="-1" b="-2626"/>
                    <a:stretch/>
                  </pic:blipFill>
                  <pic:spPr bwMode="auto">
                    <a:xfrm>
                      <a:off x="0" y="0"/>
                      <a:ext cx="12796898" cy="487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D0B" w:rsidRDefault="003D2D0B" w:rsidP="003D2D0B">
      <w:pPr>
        <w:pStyle w:val="a1"/>
        <w:spacing w:before="240"/>
        <w:ind w:firstLine="851"/>
        <w:jc w:val="center"/>
        <w:rPr>
          <w:b/>
          <w:lang w:val="en-US"/>
        </w:rPr>
      </w:pPr>
    </w:p>
    <w:p w:rsidR="003D2D0B" w:rsidRDefault="003D2D0B" w:rsidP="00E411EE">
      <w:pPr>
        <w:pStyle w:val="a1"/>
        <w:spacing w:before="240"/>
        <w:ind w:firstLine="851"/>
        <w:jc w:val="center"/>
        <w:rPr>
          <w:b/>
          <w:lang w:val="en-US"/>
        </w:rPr>
      </w:pPr>
    </w:p>
    <w:p w:rsidR="009571FD" w:rsidRDefault="009571FD" w:rsidP="00E411EE">
      <w:pPr>
        <w:pStyle w:val="a1"/>
        <w:spacing w:before="240"/>
        <w:ind w:firstLine="851"/>
        <w:jc w:val="center"/>
        <w:rPr>
          <w:b/>
          <w:lang w:val="en-US"/>
        </w:rPr>
      </w:pPr>
    </w:p>
    <w:p w:rsidR="009571FD" w:rsidRDefault="009571FD" w:rsidP="00E411EE">
      <w:pPr>
        <w:pStyle w:val="a1"/>
        <w:spacing w:before="240"/>
        <w:ind w:firstLine="851"/>
        <w:jc w:val="center"/>
        <w:rPr>
          <w:b/>
          <w:lang w:val="en-US"/>
        </w:rPr>
      </w:pPr>
    </w:p>
    <w:p w:rsidR="009571FD" w:rsidRPr="00B56335" w:rsidRDefault="00B56335" w:rsidP="00B56335">
      <w:pPr>
        <w:jc w:val="left"/>
        <w:rPr>
          <w:rFonts w:ascii="ISOCPEUR" w:hAnsi="ISOCPEUR"/>
          <w:b/>
          <w:i/>
          <w:lang w:val="en-US"/>
        </w:rPr>
      </w:pPr>
      <w:r>
        <w:rPr>
          <w:b/>
          <w:lang w:val="en-US"/>
        </w:rPr>
        <w:br w:type="page"/>
      </w:r>
    </w:p>
    <w:p w:rsidR="009571FD" w:rsidRPr="00395D2E" w:rsidRDefault="00AD64D2" w:rsidP="009571FD">
      <w:pPr>
        <w:pStyle w:val="a1"/>
        <w:spacing w:before="240"/>
        <w:rPr>
          <w:b/>
          <w:lang w:val="en-US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72928" behindDoc="1" locked="0" layoutInCell="1" allowOverlap="1">
                <wp:simplePos x="0" y="0"/>
                <wp:positionH relativeFrom="column">
                  <wp:posOffset>281825</wp:posOffset>
                </wp:positionH>
                <wp:positionV relativeFrom="paragraph">
                  <wp:posOffset>-193386</wp:posOffset>
                </wp:positionV>
                <wp:extent cx="14121130" cy="10178415"/>
                <wp:effectExtent l="12700" t="12700" r="13970" b="19685"/>
                <wp:wrapNone/>
                <wp:docPr id="264779946" name="Group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21130" cy="10178415"/>
                          <a:chOff x="1178" y="414"/>
                          <a:chExt cx="22238" cy="16029"/>
                        </a:xfrm>
                      </wpg:grpSpPr>
                      <wps:wsp>
                        <wps:cNvPr id="827400666" name="Rectangle 601"/>
                        <wps:cNvSpPr>
                          <a:spLocks/>
                        </wps:cNvSpPr>
                        <wps:spPr bwMode="auto">
                          <a:xfrm rot="5400000">
                            <a:off x="4290" y="-2698"/>
                            <a:ext cx="16013" cy="2223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023045" name="Line 602"/>
                        <wps:cNvCnPr>
                          <a:cxnSpLocks/>
                        </wps:cNvCnPr>
                        <wps:spPr bwMode="auto">
                          <a:xfrm>
                            <a:off x="13305" y="13432"/>
                            <a:ext cx="0" cy="30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8971393" name="Line 603"/>
                        <wps:cNvCnPr>
                          <a:cxnSpLocks/>
                        </wps:cNvCnPr>
                        <wps:spPr bwMode="auto">
                          <a:xfrm>
                            <a:off x="13288" y="13446"/>
                            <a:ext cx="1010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58FFB" id="Group 600" o:spid="_x0000_s1026" style="position:absolute;margin-left:22.2pt;margin-top:-15.25pt;width:1111.9pt;height:801.45pt;z-index:-251543552" coordorigin="1178,414" coordsize="22238,160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">
                <v:rect id="Rectangle 601" o:spid="_x0000_s1027" style="position:absolute;left:4290;top:-2698;width:16013;height:22238;rotation: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" filled="f" strokeweight="2pt">
                  <v:path arrowok="t"/>
                </v:rect>
                <v:line id="Line 602" o:spid="_x0000_s1028" style="position:absolute;visibility:visible;mso-wrap-style:square" from="13305,13432" to="13305,164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" strokeweight="2pt">
                  <o:lock v:ext="edit" shapetype="f"/>
                </v:line>
                <v:line id="Line 603" o:spid="_x0000_s1029" style="position:absolute;visibility:visible;mso-wrap-style:square" from="13288,13446" to="23397,134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" strokeweight="2pt">
                  <o:lock v:ext="edit" shapetype="f"/>
                </v:line>
              </v:group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8702040</wp:posOffset>
                </wp:positionH>
                <wp:positionV relativeFrom="paragraph">
                  <wp:posOffset>9297670</wp:posOffset>
                </wp:positionV>
                <wp:extent cx="853440" cy="151765"/>
                <wp:effectExtent l="0" t="0" r="0" b="0"/>
                <wp:wrapNone/>
                <wp:docPr id="97885635" name="Rectangle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344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627B06" w:rsidRDefault="009571FD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:rsidR="009571FD" w:rsidRPr="00627B06" w:rsidRDefault="009571FD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5" o:spid="_x0000_s1117" style="position:absolute;left:0;text-align:left;margin-left:685.2pt;margin-top:732.1pt;width:67.2pt;height:11.9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9571FD" w:rsidRPr="00627B06" w:rsidRDefault="009571FD" w:rsidP="009571FD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:rsidR="009571FD" w:rsidRPr="00627B06" w:rsidRDefault="009571FD" w:rsidP="009571FD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9128760</wp:posOffset>
                </wp:positionV>
                <wp:extent cx="853440" cy="151765"/>
                <wp:effectExtent l="0" t="0" r="0" b="635"/>
                <wp:wrapNone/>
                <wp:docPr id="592440822" name="Rectangle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344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627B06" w:rsidRDefault="00E26E4F" w:rsidP="009571FD">
                            <w:pPr>
                              <w:pStyle w:val="a1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Гончар Е.А</w:t>
                            </w:r>
                            <w:r w:rsidR="009571FD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  <w:p w:rsidR="009571FD" w:rsidRPr="00627B06" w:rsidRDefault="009571FD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8" o:spid="_x0000_s1118" style="position:absolute;left:0;text-align:left;margin-left:685.55pt;margin-top:718.8pt;width:67.2pt;height:11.9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9571FD" w:rsidRPr="00627B06" w:rsidRDefault="00E26E4F" w:rsidP="009571FD">
                      <w:pPr>
                        <w:pStyle w:val="a1"/>
                        <w:jc w:val="left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Гончар Е.А</w:t>
                      </w:r>
                      <w:r w:rsidR="009571FD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.</w:t>
                      </w:r>
                    </w:p>
                    <w:p w:rsidR="009571FD" w:rsidRPr="00627B06" w:rsidRDefault="009571FD" w:rsidP="009571FD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8962390</wp:posOffset>
                </wp:positionV>
                <wp:extent cx="827405" cy="151765"/>
                <wp:effectExtent l="0" t="0" r="0" b="0"/>
                <wp:wrapNone/>
                <wp:docPr id="478533243" name="Rectangl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E26E4F" w:rsidRDefault="00E26E4F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Левша М.С.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6" o:spid="_x0000_s1119" style="position:absolute;left:0;text-align:left;margin-left:685.55pt;margin-top:705.7pt;width:65.15pt;height:11.9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9571FD" w:rsidRPr="00E26E4F" w:rsidRDefault="00E26E4F" w:rsidP="009571FD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Левша М.С.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9653270</wp:posOffset>
                </wp:positionV>
                <wp:extent cx="873125" cy="162560"/>
                <wp:effectExtent l="0" t="0" r="0" b="0"/>
                <wp:wrapNone/>
                <wp:docPr id="76170874" name="Rectangle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3125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Default="009571FD" w:rsidP="009571F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lang w:val="ru-RU"/>
                              </w:rPr>
                              <w:t>Север</w:t>
                            </w:r>
                            <w:r>
                              <w:rPr>
                                <w:i/>
                                <w:sz w:val="18"/>
                              </w:rPr>
                              <w:t> </w:t>
                            </w:r>
                            <w:r>
                              <w:rPr>
                                <w:i/>
                                <w:sz w:val="18"/>
                                <w:lang w:val="ru-RU"/>
                              </w:rPr>
                              <w:t>А</w:t>
                            </w:r>
                            <w:r>
                              <w:rPr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z w:val="18"/>
                                <w:lang w:val="ru-RU"/>
                              </w:rPr>
                              <w:t>С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9571FD" w:rsidRPr="00627B06" w:rsidRDefault="009571FD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:rsidR="009571FD" w:rsidRPr="00627B06" w:rsidRDefault="009571FD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0" o:spid="_x0000_s1120" style="position:absolute;left:0;text-align:left;margin-left:685.55pt;margin-top:760.1pt;width:68.75pt;height:12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9571FD" w:rsidRDefault="009571FD" w:rsidP="009571FD">
                      <w:pPr>
                        <w:rPr>
                          <w:sz w:val="18"/>
                        </w:rPr>
                      </w:pPr>
                      <w:r>
                        <w:rPr>
                          <w:i/>
                          <w:sz w:val="18"/>
                          <w:lang w:val="ru-RU"/>
                        </w:rPr>
                        <w:t>Север</w:t>
                      </w:r>
                      <w:r>
                        <w:rPr>
                          <w:i/>
                          <w:sz w:val="18"/>
                        </w:rPr>
                        <w:t> </w:t>
                      </w:r>
                      <w:r>
                        <w:rPr>
                          <w:i/>
                          <w:sz w:val="18"/>
                          <w:lang w:val="ru-RU"/>
                        </w:rPr>
                        <w:t>А</w:t>
                      </w:r>
                      <w:r>
                        <w:rPr>
                          <w:i/>
                          <w:sz w:val="18"/>
                        </w:rPr>
                        <w:t>.</w:t>
                      </w:r>
                      <w:r>
                        <w:rPr>
                          <w:i/>
                          <w:sz w:val="18"/>
                          <w:lang w:val="ru-RU"/>
                        </w:rPr>
                        <w:t>С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  <w:p w:rsidR="009571FD" w:rsidRPr="00627B06" w:rsidRDefault="009571FD" w:rsidP="009571FD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:rsidR="009571FD" w:rsidRPr="00627B06" w:rsidRDefault="009571FD" w:rsidP="009571FD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13307695</wp:posOffset>
                </wp:positionH>
                <wp:positionV relativeFrom="paragraph">
                  <wp:posOffset>9308465</wp:posOffset>
                </wp:positionV>
                <wp:extent cx="474345" cy="151765"/>
                <wp:effectExtent l="0" t="0" r="0" b="0"/>
                <wp:wrapNone/>
                <wp:docPr id="882408784" name="Rectangle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34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95" o:spid="_x0000_s1121" style="position:absolute;left:0;text-align:left;margin-left:1047.85pt;margin-top:732.95pt;width:37.35pt;height:11.9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Ли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с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тов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12599035</wp:posOffset>
                </wp:positionH>
                <wp:positionV relativeFrom="paragraph">
                  <wp:posOffset>9308465</wp:posOffset>
                </wp:positionV>
                <wp:extent cx="311785" cy="151765"/>
                <wp:effectExtent l="0" t="0" r="0" b="0"/>
                <wp:wrapNone/>
                <wp:docPr id="932978752" name="Rectangle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78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en-US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81" o:spid="_x0000_s1122" style="position:absolute;left:0;text-align:left;margin-left:992.05pt;margin-top:732.95pt;width:24.55pt;height:11.9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en-US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9471660</wp:posOffset>
                </wp:positionV>
                <wp:extent cx="827405" cy="151130"/>
                <wp:effectExtent l="0" t="0" r="0" b="0"/>
                <wp:wrapNone/>
                <wp:docPr id="266002783" name="Rectangle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627B06" w:rsidRDefault="009571FD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4" o:spid="_x0000_s1123" style="position:absolute;left:0;text-align:left;margin-left:685.55pt;margin-top:745.8pt;width:65.15pt;height:11.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9571FD" w:rsidRPr="00627B06" w:rsidRDefault="009571FD" w:rsidP="009571FD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9471660</wp:posOffset>
                </wp:positionV>
                <wp:extent cx="683895" cy="151130"/>
                <wp:effectExtent l="0" t="0" r="0" b="0"/>
                <wp:wrapNone/>
                <wp:docPr id="52367972" name="Rectangle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627B06" w:rsidRDefault="009571FD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3" o:spid="_x0000_s1124" style="position:absolute;left:0;text-align:left;margin-left:629.15pt;margin-top:745.8pt;width:53.85pt;height:11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9571FD" w:rsidRPr="00627B06" w:rsidRDefault="009571FD" w:rsidP="009571FD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9822815</wp:posOffset>
                </wp:positionV>
                <wp:extent cx="827405" cy="151765"/>
                <wp:effectExtent l="0" t="0" r="0" b="0"/>
                <wp:wrapNone/>
                <wp:docPr id="709908228" name="Rectangle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627B06" w:rsidRDefault="009571FD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786887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Смелов В.В.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2" o:spid="_x0000_s1125" style="position:absolute;left:0;text-align:left;margin-left:685.55pt;margin-top:773.45pt;width:65.15pt;height:11.9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9571FD" w:rsidRPr="00627B06" w:rsidRDefault="009571FD" w:rsidP="009571FD">
                      <w:pPr>
                        <w:pStyle w:val="a1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786887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9822815</wp:posOffset>
                </wp:positionV>
                <wp:extent cx="683895" cy="151765"/>
                <wp:effectExtent l="0" t="0" r="0" b="0"/>
                <wp:wrapNone/>
                <wp:docPr id="1781917165" name="Rectangle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Утв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1" o:spid="_x0000_s1126" style="position:absolute;left:0;text-align:left;margin-left:629.15pt;margin-top:773.45pt;width:53.85pt;height:11.9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18"/>
                        </w:rPr>
                        <w:t>Утв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9653270</wp:posOffset>
                </wp:positionV>
                <wp:extent cx="683895" cy="151765"/>
                <wp:effectExtent l="0" t="0" r="1905" b="635"/>
                <wp:wrapNone/>
                <wp:docPr id="476407573" name="Rectangle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 w:rsidR="001873C2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</w:t>
                            </w: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онтр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9" o:spid="_x0000_s1127" style="position:absolute;left:0;text-align:left;margin-left:629.15pt;margin-top:760.1pt;width:53.85pt;height:11.9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 w:rsidR="001873C2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. </w:t>
                      </w: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к</w:t>
                      </w: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онтр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9128760</wp:posOffset>
                </wp:positionV>
                <wp:extent cx="683895" cy="151765"/>
                <wp:effectExtent l="0" t="0" r="0" b="0"/>
                <wp:wrapNone/>
                <wp:docPr id="1651850016" name="Rectangle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7" o:spid="_x0000_s1128" style="position:absolute;left:0;text-align:left;margin-left:629.15pt;margin-top:718.8pt;width:53.85pt;height:11.9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Провер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7990205</wp:posOffset>
                </wp:positionH>
                <wp:positionV relativeFrom="paragraph">
                  <wp:posOffset>8957310</wp:posOffset>
                </wp:positionV>
                <wp:extent cx="683895" cy="151765"/>
                <wp:effectExtent l="0" t="0" r="0" b="0"/>
                <wp:wrapNone/>
                <wp:docPr id="640044572" name="Rectangle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5" o:spid="_x0000_s1129" style="position:absolute;left:0;text-align:left;margin-left:629.15pt;margin-top:705.3pt;width:53.85pt;height:11.9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13633450</wp:posOffset>
                </wp:positionH>
                <wp:positionV relativeFrom="paragraph">
                  <wp:posOffset>8955405</wp:posOffset>
                </wp:positionV>
                <wp:extent cx="748030" cy="151765"/>
                <wp:effectExtent l="0" t="0" r="0" b="0"/>
                <wp:wrapNone/>
                <wp:docPr id="318901966" name="Rectangle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803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627B06" w:rsidRDefault="009571FD" w:rsidP="009571FD">
                            <w:pPr>
                              <w:pStyle w:val="Header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9571FD" w:rsidRPr="00627B06" w:rsidRDefault="009571FD" w:rsidP="009571FD">
                            <w:pPr>
                              <w:pStyle w:val="Head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3" o:spid="_x0000_s1130" style="position:absolute;left:0;text-align:left;margin-left:1073.5pt;margin-top:705.15pt;width:58.9pt;height:1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9571FD" w:rsidRPr="00627B06" w:rsidRDefault="009571FD" w:rsidP="009571FD">
                      <w:pPr>
                        <w:pStyle w:val="Header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:rsidR="009571FD" w:rsidRPr="00627B06" w:rsidRDefault="009571FD" w:rsidP="009571FD">
                      <w:pPr>
                        <w:pStyle w:val="Head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13103860</wp:posOffset>
                </wp:positionH>
                <wp:positionV relativeFrom="paragraph">
                  <wp:posOffset>8955405</wp:posOffset>
                </wp:positionV>
                <wp:extent cx="473710" cy="151765"/>
                <wp:effectExtent l="0" t="0" r="0" b="0"/>
                <wp:wrapNone/>
                <wp:docPr id="1260681782" name="Rectangle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37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627B06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2" o:spid="_x0000_s1131" style="position:absolute;left:0;text-align:left;margin-left:1031.8pt;margin-top:705.15pt;width:37.3pt;height:11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" filled="f" stroked="f" strokeweight=".25pt">
                <v:path arrowok="t"/>
                <v:textbox inset="1pt,1pt,1pt,1pt">
                  <w:txbxContent>
                    <w:p w:rsidR="009571FD" w:rsidRPr="00627B06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10476230</wp:posOffset>
                </wp:positionH>
                <wp:positionV relativeFrom="paragraph">
                  <wp:posOffset>9505950</wp:posOffset>
                </wp:positionV>
                <wp:extent cx="2022475" cy="450850"/>
                <wp:effectExtent l="0" t="0" r="0" b="0"/>
                <wp:wrapNone/>
                <wp:docPr id="1680609037" name="Rectangle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22475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627B06" w:rsidRDefault="009571FD" w:rsidP="009571FD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1" o:spid="_x0000_s1132" style="position:absolute;left:0;text-align:left;margin-left:824.9pt;margin-top:748.5pt;width:159.25pt;height:35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" filled="f" stroked="f" strokeweight=".25pt">
                <v:path arrowok="t"/>
                <v:textbox inset="1pt,1pt,1pt,1pt">
                  <w:txbxContent>
                    <w:p w:rsidR="009571FD" w:rsidRPr="00627B06" w:rsidRDefault="009571FD" w:rsidP="009571FD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13248005</wp:posOffset>
                </wp:positionH>
                <wp:positionV relativeFrom="paragraph">
                  <wp:posOffset>9299575</wp:posOffset>
                </wp:positionV>
                <wp:extent cx="635" cy="165735"/>
                <wp:effectExtent l="12700" t="12700" r="12065" b="12065"/>
                <wp:wrapNone/>
                <wp:docPr id="535240775" name="Line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657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098FF6" id="Line 610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3.15pt,732.25pt" to="1043.2pt,74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13633450</wp:posOffset>
                </wp:positionH>
                <wp:positionV relativeFrom="paragraph">
                  <wp:posOffset>8615680</wp:posOffset>
                </wp:positionV>
                <wp:extent cx="748030" cy="151765"/>
                <wp:effectExtent l="0" t="0" r="0" b="0"/>
                <wp:wrapNone/>
                <wp:docPr id="1406936968" name="Rectangle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803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Масштаб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9" o:spid="_x0000_s1133" style="position:absolute;left:0;text-align:left;margin-left:1073.5pt;margin-top:678.4pt;width:58.9pt;height:11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Масштаб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13103860</wp:posOffset>
                </wp:positionH>
                <wp:positionV relativeFrom="paragraph">
                  <wp:posOffset>8615680</wp:posOffset>
                </wp:positionV>
                <wp:extent cx="473710" cy="151765"/>
                <wp:effectExtent l="0" t="0" r="0" b="0"/>
                <wp:wrapNone/>
                <wp:docPr id="2009604359" name="Rectangle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37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Масса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8" o:spid="_x0000_s1134" style="position:absolute;left:0;text-align:left;margin-left:1031.8pt;margin-top:678.4pt;width:37.3pt;height:11.9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Масса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13072745</wp:posOffset>
                </wp:positionH>
                <wp:positionV relativeFrom="paragraph">
                  <wp:posOffset>8606155</wp:posOffset>
                </wp:positionV>
                <wp:extent cx="1905" cy="684530"/>
                <wp:effectExtent l="12700" t="12700" r="10795" b="1270"/>
                <wp:wrapNone/>
                <wp:docPr id="1699036574" name="Line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05" cy="6845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430F88" id="Line 607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9.35pt,677.65pt" to="1029.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9121775</wp:posOffset>
                </wp:positionV>
                <wp:extent cx="2450465" cy="635"/>
                <wp:effectExtent l="0" t="0" r="0" b="0"/>
                <wp:wrapNone/>
                <wp:docPr id="161794898" name="Line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7B2B56" id="Line 606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18.25pt" to="821.35pt,71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Lqt0X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8428355</wp:posOffset>
                </wp:positionV>
                <wp:extent cx="2450465" cy="635"/>
                <wp:effectExtent l="0" t="0" r="0" b="0"/>
                <wp:wrapNone/>
                <wp:docPr id="136476763" name="Line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4CA867" id="Line 605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63.65pt" to="821.35pt,66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HoT+X+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8255000</wp:posOffset>
                </wp:positionV>
                <wp:extent cx="2450465" cy="635"/>
                <wp:effectExtent l="0" t="0" r="0" b="0"/>
                <wp:wrapNone/>
                <wp:docPr id="583650714" name="Line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3BC1BE" id="Line 604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50pt" to="821.35pt,65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5WYMR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12573000</wp:posOffset>
                </wp:positionH>
                <wp:positionV relativeFrom="paragraph">
                  <wp:posOffset>9606915</wp:posOffset>
                </wp:positionV>
                <wp:extent cx="1803400" cy="216535"/>
                <wp:effectExtent l="0" t="0" r="0" b="0"/>
                <wp:wrapNone/>
                <wp:docPr id="866630415" name="Rectangle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340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006A56" w:rsidRDefault="009571FD" w:rsidP="009571FD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06A56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744170</w:t>
                            </w:r>
                            <w:r w:rsidR="00E26E4F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43</w:t>
                            </w:r>
                            <w:r w:rsidRPr="00006A56">
                              <w:rPr>
                                <w:i/>
                                <w:sz w:val="24"/>
                                <w:szCs w:val="28"/>
                                <w:shd w:val="clear" w:color="auto" w:fill="FFFFFF"/>
                                <w:lang w:val="ru-RU"/>
                              </w:rPr>
                              <w:t>, 2024</w:t>
                            </w:r>
                          </w:p>
                          <w:p w:rsidR="009571FD" w:rsidRPr="00006A56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99" o:spid="_x0000_s1135" style="position:absolute;left:0;text-align:left;margin-left:990pt;margin-top:756.45pt;width:142pt;height:17.0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9571FD" w:rsidRPr="00006A56" w:rsidRDefault="009571FD" w:rsidP="009571FD">
                      <w:pPr>
                        <w:jc w:val="center"/>
                        <w:rPr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006A56">
                        <w:rPr>
                          <w:i/>
                          <w:sz w:val="24"/>
                          <w:szCs w:val="24"/>
                          <w:lang w:val="ru-RU"/>
                        </w:rPr>
                        <w:t>744170</w:t>
                      </w:r>
                      <w:r w:rsidR="00E26E4F">
                        <w:rPr>
                          <w:i/>
                          <w:sz w:val="24"/>
                          <w:szCs w:val="24"/>
                          <w:lang w:val="ru-RU"/>
                        </w:rPr>
                        <w:t>43</w:t>
                      </w:r>
                      <w:r w:rsidRPr="00006A56">
                        <w:rPr>
                          <w:i/>
                          <w:sz w:val="24"/>
                          <w:szCs w:val="28"/>
                          <w:shd w:val="clear" w:color="auto" w:fill="FFFFFF"/>
                          <w:lang w:val="ru-RU"/>
                        </w:rPr>
                        <w:t>, 2024</w:t>
                      </w:r>
                    </w:p>
                    <w:p w:rsidR="009571FD" w:rsidRPr="00006A56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Cs w:val="2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12896850</wp:posOffset>
                </wp:positionH>
                <wp:positionV relativeFrom="paragraph">
                  <wp:posOffset>8785225</wp:posOffset>
                </wp:positionV>
                <wp:extent cx="635" cy="505460"/>
                <wp:effectExtent l="0" t="0" r="12065" b="2540"/>
                <wp:wrapNone/>
                <wp:docPr id="446995424" name="Line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3CF9B0" id="Line 598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5.5pt,691.75pt" to="1015.5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12721590</wp:posOffset>
                </wp:positionH>
                <wp:positionV relativeFrom="paragraph">
                  <wp:posOffset>8785225</wp:posOffset>
                </wp:positionV>
                <wp:extent cx="0" cy="505460"/>
                <wp:effectExtent l="0" t="0" r="0" b="2540"/>
                <wp:wrapNone/>
                <wp:docPr id="2092361299" name="Line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B84B47" id="Line 597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1.7pt,691.75pt" to="1001.7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13734415</wp:posOffset>
                </wp:positionH>
                <wp:positionV relativeFrom="paragraph">
                  <wp:posOffset>9308465</wp:posOffset>
                </wp:positionV>
                <wp:extent cx="498475" cy="151765"/>
                <wp:effectExtent l="0" t="0" r="0" b="0"/>
                <wp:wrapNone/>
                <wp:docPr id="1159284269" name="Rectangle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847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96" o:spid="_x0000_s1136" style="position:absolute;left:0;text-align:left;margin-left:1081.45pt;margin-top:732.95pt;width:39.25pt;height:11.9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12573000</wp:posOffset>
                </wp:positionH>
                <wp:positionV relativeFrom="paragraph">
                  <wp:posOffset>8615680</wp:posOffset>
                </wp:positionV>
                <wp:extent cx="474345" cy="151765"/>
                <wp:effectExtent l="0" t="0" r="0" b="0"/>
                <wp:wrapNone/>
                <wp:docPr id="47461251" name="Rectangle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34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94" o:spid="_x0000_s1137" style="position:absolute;left:0;text-align:left;margin-left:990pt;margin-top:678.4pt;width:37.35pt;height:11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13597890</wp:posOffset>
                </wp:positionH>
                <wp:positionV relativeFrom="paragraph">
                  <wp:posOffset>8611235</wp:posOffset>
                </wp:positionV>
                <wp:extent cx="1905" cy="679450"/>
                <wp:effectExtent l="12700" t="12700" r="10795" b="6350"/>
                <wp:wrapNone/>
                <wp:docPr id="1263856750" name="Line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05" cy="6794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8DEB3E" id="Line 593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0.7pt,678.05pt" to="1070.85pt,7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10439400</wp:posOffset>
                </wp:positionH>
                <wp:positionV relativeFrom="paragraph">
                  <wp:posOffset>9469120</wp:posOffset>
                </wp:positionV>
                <wp:extent cx="3964305" cy="635"/>
                <wp:effectExtent l="0" t="12700" r="10795" b="12065"/>
                <wp:wrapNone/>
                <wp:docPr id="1271795390" name="Line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96430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071200" id="Line 592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2pt,745.6pt" to="1134.15pt,74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12549505</wp:posOffset>
                </wp:positionH>
                <wp:positionV relativeFrom="paragraph">
                  <wp:posOffset>9295765</wp:posOffset>
                </wp:positionV>
                <wp:extent cx="1854835" cy="635"/>
                <wp:effectExtent l="0" t="12700" r="12065" b="12065"/>
                <wp:wrapNone/>
                <wp:docPr id="169546049" name="Line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5483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E91751" id="Line 591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15pt,731.95pt" to="1134.2pt,73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10476230</wp:posOffset>
                </wp:positionH>
                <wp:positionV relativeFrom="paragraph">
                  <wp:posOffset>8637905</wp:posOffset>
                </wp:positionV>
                <wp:extent cx="2022475" cy="788400"/>
                <wp:effectExtent l="0" t="0" r="0" b="0"/>
                <wp:wrapNone/>
                <wp:docPr id="1093179132" name="Rectangle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22475" cy="78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EA1FFB" w:rsidRDefault="009571FD" w:rsidP="009571FD">
                            <w:pPr>
                              <w:pStyle w:val="a1"/>
                              <w:suppressAutoHyphens/>
                              <w:spacing w:before="36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Блок-схема </w:t>
                            </w:r>
                            <w:r w:rsidR="00B15C46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алгоритма </w:t>
                            </w:r>
                            <w:r w:rsidR="00E26E4F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создания </w:t>
                            </w:r>
                            <w:r w:rsidR="000855E8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задачи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90" o:spid="_x0000_s1138" style="position:absolute;left:0;text-align:left;margin-left:824.9pt;margin-top:680.15pt;width:159.25pt;height:62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9571FD" w:rsidRPr="00EA1FFB" w:rsidRDefault="009571FD" w:rsidP="009571FD">
                      <w:pPr>
                        <w:pStyle w:val="a1"/>
                        <w:suppressAutoHyphens/>
                        <w:spacing w:before="36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Блок-схема </w:t>
                      </w:r>
                      <w:r w:rsidR="00B15C46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алгоритма </w:t>
                      </w:r>
                      <w:r w:rsidR="00E26E4F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создания </w:t>
                      </w:r>
                      <w:r w:rsidR="000855E8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задачи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12545060</wp:posOffset>
                </wp:positionH>
                <wp:positionV relativeFrom="paragraph">
                  <wp:posOffset>8611235</wp:posOffset>
                </wp:positionV>
                <wp:extent cx="635" cy="1367790"/>
                <wp:effectExtent l="12700" t="0" r="12065" b="3810"/>
                <wp:wrapNone/>
                <wp:docPr id="1792105468" name="Line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D05782" id="Line 589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7.8pt,678.05pt" to="987.85pt,78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9293860</wp:posOffset>
                </wp:positionV>
                <wp:extent cx="2450465" cy="635"/>
                <wp:effectExtent l="0" t="0" r="0" b="0"/>
                <wp:wrapNone/>
                <wp:docPr id="1529241287" name="Line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347A8C" id="Line 588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31.8pt" to="821.35pt,73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iG/Kfe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9468485</wp:posOffset>
                </wp:positionV>
                <wp:extent cx="2450465" cy="635"/>
                <wp:effectExtent l="0" t="0" r="0" b="0"/>
                <wp:wrapNone/>
                <wp:docPr id="1843424084" name="Line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D7E5F8" id="Line 587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45.55pt" to="821.35pt,74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6Wggqu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8775065</wp:posOffset>
                </wp:positionV>
                <wp:extent cx="2450465" cy="635"/>
                <wp:effectExtent l="0" t="12700" r="635" b="12065"/>
                <wp:wrapNone/>
                <wp:docPr id="1554593480" name="Line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0FF98E" id="Line 586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90.95pt" to="821.35pt,69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7985760</wp:posOffset>
                </wp:positionH>
                <wp:positionV relativeFrom="paragraph">
                  <wp:posOffset>8949690</wp:posOffset>
                </wp:positionV>
                <wp:extent cx="2449830" cy="635"/>
                <wp:effectExtent l="0" t="12700" r="1270" b="12065"/>
                <wp:wrapNone/>
                <wp:docPr id="459460550" name="Line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4983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83D5E2" id="Line 585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8pt,704.7pt" to="821.7pt,704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12553950</wp:posOffset>
                </wp:positionH>
                <wp:positionV relativeFrom="paragraph">
                  <wp:posOffset>8775065</wp:posOffset>
                </wp:positionV>
                <wp:extent cx="1850390" cy="635"/>
                <wp:effectExtent l="0" t="12700" r="3810" b="12065"/>
                <wp:wrapNone/>
                <wp:docPr id="1070045625" name="Line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5039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31D7F6" id="Line 584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5pt,690.95pt" to="1134.2pt,69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10463530</wp:posOffset>
                </wp:positionH>
                <wp:positionV relativeFrom="paragraph">
                  <wp:posOffset>8225155</wp:posOffset>
                </wp:positionV>
                <wp:extent cx="3909060" cy="234315"/>
                <wp:effectExtent l="0" t="0" r="2540" b="0"/>
                <wp:wrapNone/>
                <wp:docPr id="1844890996" name="Rectangle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09060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D97D7C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БГТУ</w:t>
                            </w:r>
                            <w:r w:rsidRPr="00D97D7C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4C2508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  <w:lang w:val="ru-RU"/>
                              </w:rPr>
                              <w:t>0</w:t>
                            </w:r>
                            <w:r w:rsidR="001873C2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00</w:t>
                            </w:r>
                            <w:r w:rsidRPr="00D97D7C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.ГЧ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83" o:spid="_x0000_s1139" style="position:absolute;left:0;text-align:left;margin-left:823.9pt;margin-top:647.65pt;width:307.8pt;height:18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9571FD" w:rsidRPr="00D97D7C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БГТУ</w:t>
                      </w:r>
                      <w:r w:rsidRPr="00D97D7C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4C2508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  <w:lang w:val="ru-RU"/>
                        </w:rPr>
                        <w:t>0</w:t>
                      </w:r>
                      <w:r w:rsidR="001873C2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00</w:t>
                      </w:r>
                      <w:r w:rsidRPr="00D97D7C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.ГЧ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12866370</wp:posOffset>
                </wp:positionH>
                <wp:positionV relativeFrom="paragraph">
                  <wp:posOffset>9307830</wp:posOffset>
                </wp:positionV>
                <wp:extent cx="367030" cy="152400"/>
                <wp:effectExtent l="0" t="0" r="0" b="0"/>
                <wp:wrapNone/>
                <wp:docPr id="901501622" name="Rectangle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70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82" o:spid="_x0000_s1140" style="position:absolute;left:0;text-align:left;margin-left:1013.1pt;margin-top:732.9pt;width:28.9pt;height:1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10100945</wp:posOffset>
                </wp:positionH>
                <wp:positionV relativeFrom="paragraph">
                  <wp:posOffset>8785860</wp:posOffset>
                </wp:positionV>
                <wp:extent cx="321310" cy="151765"/>
                <wp:effectExtent l="0" t="0" r="0" b="0"/>
                <wp:wrapNone/>
                <wp:docPr id="534881407" name="Rectangle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13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80" o:spid="_x0000_s1141" style="position:absolute;left:0;text-align:left;margin-left:795.35pt;margin-top:691.8pt;width:25.3pt;height:11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9579610</wp:posOffset>
                </wp:positionH>
                <wp:positionV relativeFrom="paragraph">
                  <wp:posOffset>8785860</wp:posOffset>
                </wp:positionV>
                <wp:extent cx="493395" cy="151765"/>
                <wp:effectExtent l="0" t="0" r="0" b="0"/>
                <wp:wrapNone/>
                <wp:docPr id="33783053" name="Rectangle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3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79" o:spid="_x0000_s1142" style="position:absolute;left:0;text-align:left;margin-left:754.3pt;margin-top:691.8pt;width:38.85pt;height:11.9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По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д</w:t>
                      </w: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>пись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8706485</wp:posOffset>
                </wp:positionH>
                <wp:positionV relativeFrom="paragraph">
                  <wp:posOffset>8785860</wp:posOffset>
                </wp:positionV>
                <wp:extent cx="827405" cy="151765"/>
                <wp:effectExtent l="0" t="0" r="0" b="0"/>
                <wp:wrapNone/>
                <wp:docPr id="430110447" name="Rectangle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87576F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78" o:spid="_x0000_s1143" style="position:absolute;left:0;text-align:left;margin-left:685.55pt;margin-top:691.8pt;width:65.15pt;height:11.9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" filled="f" stroked="f" strokeweight=".25pt">
                <v:path arrowok="t"/>
                <v:textbox inset="1pt,1pt,1pt,1pt">
                  <w:txbxContent>
                    <w:p w:rsidR="009571FD" w:rsidRPr="0087576F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ФИО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7995285</wp:posOffset>
                </wp:positionH>
                <wp:positionV relativeFrom="paragraph">
                  <wp:posOffset>8785860</wp:posOffset>
                </wp:positionV>
                <wp:extent cx="283210" cy="151765"/>
                <wp:effectExtent l="0" t="0" r="0" b="0"/>
                <wp:wrapNone/>
                <wp:docPr id="1308117369" name="Rectangle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2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571FD" w:rsidRPr="00627B06" w:rsidRDefault="009571FD" w:rsidP="009571FD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77" o:spid="_x0000_s1144" style="position:absolute;left:0;text-align:left;margin-left:629.55pt;margin-top:691.8pt;width:22.3pt;height:11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" filled="f" stroked="f" strokeweight=".25pt">
                <v:path arrowok="t"/>
                <v:textbox inset="1pt,1pt,1pt,1pt">
                  <w:txbxContent>
                    <w:p w:rsidR="009571FD" w:rsidRPr="00627B06" w:rsidRDefault="009571FD" w:rsidP="009571FD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9815830</wp:posOffset>
                </wp:positionV>
                <wp:extent cx="2450465" cy="635"/>
                <wp:effectExtent l="0" t="0" r="0" b="0"/>
                <wp:wrapNone/>
                <wp:docPr id="954024396" name="Line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345C65" id="Line 576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72.9pt" to="821.35pt,77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tyv6BO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9642475</wp:posOffset>
                </wp:positionV>
                <wp:extent cx="2450465" cy="635"/>
                <wp:effectExtent l="0" t="0" r="0" b="0"/>
                <wp:wrapNone/>
                <wp:docPr id="509643189" name="Line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84375F" id="Line 575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59.25pt" to="821.35pt,75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" strokeweight="1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10436860</wp:posOffset>
                </wp:positionH>
                <wp:positionV relativeFrom="paragraph">
                  <wp:posOffset>8087995</wp:posOffset>
                </wp:positionV>
                <wp:extent cx="635" cy="1891030"/>
                <wp:effectExtent l="12700" t="0" r="12065" b="1270"/>
                <wp:wrapNone/>
                <wp:docPr id="398873977" name="Line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89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F70DD1" id="Line 574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1.8pt,636.85pt" to="821.85pt,78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10085705</wp:posOffset>
                </wp:positionH>
                <wp:positionV relativeFrom="paragraph">
                  <wp:posOffset>8083550</wp:posOffset>
                </wp:positionV>
                <wp:extent cx="635" cy="1900555"/>
                <wp:effectExtent l="12700" t="0" r="12065" b="4445"/>
                <wp:wrapNone/>
                <wp:docPr id="2080648226" name="Line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90055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E2EB4F" id="Line 573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4.15pt,636.5pt" to="794.2pt,78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9559290</wp:posOffset>
                </wp:positionH>
                <wp:positionV relativeFrom="paragraph">
                  <wp:posOffset>8087995</wp:posOffset>
                </wp:positionV>
                <wp:extent cx="635" cy="1896110"/>
                <wp:effectExtent l="12700" t="0" r="12065" b="8890"/>
                <wp:wrapNone/>
                <wp:docPr id="1804246264" name="Line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8961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94880F" id="Line 572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2.7pt,636.85pt" to="752.75pt,78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8680450</wp:posOffset>
                </wp:positionH>
                <wp:positionV relativeFrom="paragraph">
                  <wp:posOffset>8087995</wp:posOffset>
                </wp:positionV>
                <wp:extent cx="635" cy="1896110"/>
                <wp:effectExtent l="12700" t="0" r="12065" b="8890"/>
                <wp:wrapNone/>
                <wp:docPr id="1952356641" name="Line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18961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DD058A" id="Line 571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3.5pt,636.85pt" to="683.55pt,78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10433050</wp:posOffset>
                </wp:positionH>
                <wp:positionV relativeFrom="paragraph">
                  <wp:posOffset>8601710</wp:posOffset>
                </wp:positionV>
                <wp:extent cx="3966845" cy="635"/>
                <wp:effectExtent l="0" t="12700" r="8255" b="12065"/>
                <wp:wrapNone/>
                <wp:docPr id="1214298057" name="Line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96684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C6D460" id="Line 570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1.5pt,677.3pt" to="1133.85pt,67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" strokeweight="2pt">
                <o:lock v:ext="edit" shapetype="f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7980680</wp:posOffset>
                </wp:positionH>
                <wp:positionV relativeFrom="paragraph">
                  <wp:posOffset>8597265</wp:posOffset>
                </wp:positionV>
                <wp:extent cx="2450465" cy="635"/>
                <wp:effectExtent l="0" t="0" r="0" b="0"/>
                <wp:wrapNone/>
                <wp:docPr id="578655555" name="Line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680991" id="Line 614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76.95pt" to="821.35pt,67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" strokeweight="1pt">
                <o:lock v:ext="edit" shapetype="f"/>
              </v:line>
            </w:pict>
          </mc:Fallback>
        </mc:AlternateContent>
      </w:r>
    </w:p>
    <w:p w:rsidR="009571FD" w:rsidRPr="00E1520E" w:rsidRDefault="002A73C0" w:rsidP="002A73C0">
      <w:pPr>
        <w:pStyle w:val="a1"/>
        <w:spacing w:before="240"/>
        <w:ind w:firstLine="851"/>
        <w:jc w:val="center"/>
        <w:rPr>
          <w:b/>
          <w:lang w:val="ru-RU"/>
        </w:rPr>
      </w:pPr>
      <w:r>
        <w:rPr>
          <w:b/>
          <w:noProof/>
          <w:lang w:val="ru-RU"/>
        </w:rPr>
        <w:drawing>
          <wp:inline distT="0" distB="0" distL="0" distR="0">
            <wp:extent cx="13001105" cy="7142200"/>
            <wp:effectExtent l="0" t="0" r="3810" b="0"/>
            <wp:docPr id="33749286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92866" name="Graphic 33749286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b="-1221"/>
                    <a:stretch/>
                  </pic:blipFill>
                  <pic:spPr bwMode="auto">
                    <a:xfrm>
                      <a:off x="0" y="0"/>
                      <a:ext cx="13028721" cy="715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1FD" w:rsidRDefault="009571FD" w:rsidP="009571FD">
      <w:pPr>
        <w:pStyle w:val="a1"/>
        <w:spacing w:before="240"/>
        <w:ind w:firstLine="851"/>
        <w:jc w:val="center"/>
        <w:rPr>
          <w:b/>
          <w:lang w:val="en-US"/>
        </w:rPr>
      </w:pPr>
    </w:p>
    <w:p w:rsidR="009571FD" w:rsidRDefault="009571FD" w:rsidP="009571FD">
      <w:pPr>
        <w:pStyle w:val="a1"/>
        <w:spacing w:before="240"/>
        <w:ind w:firstLine="851"/>
        <w:jc w:val="center"/>
        <w:rPr>
          <w:b/>
          <w:lang w:val="en-US"/>
        </w:rPr>
      </w:pPr>
    </w:p>
    <w:p w:rsidR="009571FD" w:rsidRDefault="009571FD" w:rsidP="009571FD">
      <w:pPr>
        <w:pStyle w:val="a1"/>
        <w:spacing w:before="240"/>
        <w:ind w:firstLine="851"/>
        <w:jc w:val="center"/>
        <w:rPr>
          <w:b/>
          <w:lang w:val="en-US"/>
        </w:rPr>
      </w:pPr>
    </w:p>
    <w:p w:rsidR="009571FD" w:rsidRDefault="009571FD" w:rsidP="009571FD">
      <w:pPr>
        <w:pStyle w:val="a1"/>
        <w:spacing w:before="240"/>
        <w:ind w:firstLine="851"/>
        <w:jc w:val="center"/>
        <w:rPr>
          <w:b/>
          <w:lang w:val="en-US"/>
        </w:rPr>
      </w:pPr>
    </w:p>
    <w:p w:rsidR="009571FD" w:rsidRPr="00395D2E" w:rsidRDefault="009571FD" w:rsidP="0029286E">
      <w:pPr>
        <w:pStyle w:val="a1"/>
        <w:spacing w:before="240"/>
        <w:rPr>
          <w:b/>
          <w:lang w:val="en-US"/>
        </w:rPr>
      </w:pPr>
    </w:p>
    <w:sectPr w:rsidR="009571FD" w:rsidRPr="00395D2E" w:rsidSect="00CC4C24">
      <w:pgSz w:w="23814" w:h="16839" w:orient="landscape" w:code="8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91665" w:rsidRDefault="00891665" w:rsidP="00CC4C24">
      <w:r>
        <w:separator/>
      </w:r>
    </w:p>
  </w:endnote>
  <w:endnote w:type="continuationSeparator" w:id="0">
    <w:p w:rsidR="00891665" w:rsidRDefault="00891665" w:rsidP="00CC4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20B0604020202020204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91665" w:rsidRDefault="00891665" w:rsidP="00CC4C24">
      <w:r>
        <w:separator/>
      </w:r>
    </w:p>
  </w:footnote>
  <w:footnote w:type="continuationSeparator" w:id="0">
    <w:p w:rsidR="00891665" w:rsidRDefault="00891665" w:rsidP="00CC4C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rawingGridHorizontalSpacing w:val="14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A6A"/>
    <w:rsid w:val="00006A56"/>
    <w:rsid w:val="000445C9"/>
    <w:rsid w:val="00053070"/>
    <w:rsid w:val="000605C4"/>
    <w:rsid w:val="00066D81"/>
    <w:rsid w:val="00076C8B"/>
    <w:rsid w:val="000855E8"/>
    <w:rsid w:val="00091E29"/>
    <w:rsid w:val="000A4242"/>
    <w:rsid w:val="000A4EE2"/>
    <w:rsid w:val="000D789E"/>
    <w:rsid w:val="000E090B"/>
    <w:rsid w:val="000E24F9"/>
    <w:rsid w:val="000E4CE6"/>
    <w:rsid w:val="000F3585"/>
    <w:rsid w:val="000F6D02"/>
    <w:rsid w:val="000F7BD0"/>
    <w:rsid w:val="001002F1"/>
    <w:rsid w:val="00105CEF"/>
    <w:rsid w:val="00107BDA"/>
    <w:rsid w:val="00132645"/>
    <w:rsid w:val="00136FC4"/>
    <w:rsid w:val="00146697"/>
    <w:rsid w:val="00164D5E"/>
    <w:rsid w:val="00164DD7"/>
    <w:rsid w:val="001659B3"/>
    <w:rsid w:val="001708E5"/>
    <w:rsid w:val="00175EC9"/>
    <w:rsid w:val="001873C2"/>
    <w:rsid w:val="00187AC2"/>
    <w:rsid w:val="001A4CA8"/>
    <w:rsid w:val="001C1104"/>
    <w:rsid w:val="001D133A"/>
    <w:rsid w:val="001D22D8"/>
    <w:rsid w:val="001D6B8F"/>
    <w:rsid w:val="001D75C0"/>
    <w:rsid w:val="00204111"/>
    <w:rsid w:val="00224E6D"/>
    <w:rsid w:val="00233D5E"/>
    <w:rsid w:val="0029286E"/>
    <w:rsid w:val="002A3D26"/>
    <w:rsid w:val="002A56A9"/>
    <w:rsid w:val="002A73C0"/>
    <w:rsid w:val="002B7EE2"/>
    <w:rsid w:val="002C567A"/>
    <w:rsid w:val="003026B8"/>
    <w:rsid w:val="003159CE"/>
    <w:rsid w:val="00315A10"/>
    <w:rsid w:val="003464E5"/>
    <w:rsid w:val="00352966"/>
    <w:rsid w:val="00354F50"/>
    <w:rsid w:val="00356606"/>
    <w:rsid w:val="00374DE6"/>
    <w:rsid w:val="00376B08"/>
    <w:rsid w:val="00395D2E"/>
    <w:rsid w:val="003B5EAA"/>
    <w:rsid w:val="003C329E"/>
    <w:rsid w:val="003D2D0B"/>
    <w:rsid w:val="003E0F82"/>
    <w:rsid w:val="003E11B0"/>
    <w:rsid w:val="003E64AF"/>
    <w:rsid w:val="003F0362"/>
    <w:rsid w:val="003F2DC2"/>
    <w:rsid w:val="003F5F46"/>
    <w:rsid w:val="004026D3"/>
    <w:rsid w:val="00407B4B"/>
    <w:rsid w:val="004204EF"/>
    <w:rsid w:val="0042246C"/>
    <w:rsid w:val="0044021A"/>
    <w:rsid w:val="004640F5"/>
    <w:rsid w:val="004829D9"/>
    <w:rsid w:val="00486305"/>
    <w:rsid w:val="004B2E4E"/>
    <w:rsid w:val="004C2508"/>
    <w:rsid w:val="004E2AD3"/>
    <w:rsid w:val="004F7AD2"/>
    <w:rsid w:val="00502CE6"/>
    <w:rsid w:val="00513C7B"/>
    <w:rsid w:val="00540E6C"/>
    <w:rsid w:val="00567DBF"/>
    <w:rsid w:val="00592E90"/>
    <w:rsid w:val="005B7A7D"/>
    <w:rsid w:val="005D4803"/>
    <w:rsid w:val="005D7FE7"/>
    <w:rsid w:val="005F6999"/>
    <w:rsid w:val="006006E3"/>
    <w:rsid w:val="00621222"/>
    <w:rsid w:val="00627B06"/>
    <w:rsid w:val="00627F81"/>
    <w:rsid w:val="00645D25"/>
    <w:rsid w:val="00651EE8"/>
    <w:rsid w:val="00692EF6"/>
    <w:rsid w:val="006A5809"/>
    <w:rsid w:val="006B29CD"/>
    <w:rsid w:val="006B3010"/>
    <w:rsid w:val="006B7264"/>
    <w:rsid w:val="006C6F89"/>
    <w:rsid w:val="006D4EFF"/>
    <w:rsid w:val="006D662F"/>
    <w:rsid w:val="006D7BEF"/>
    <w:rsid w:val="006E0B42"/>
    <w:rsid w:val="006E250A"/>
    <w:rsid w:val="006E6DCF"/>
    <w:rsid w:val="00700B31"/>
    <w:rsid w:val="00704455"/>
    <w:rsid w:val="007363C6"/>
    <w:rsid w:val="007666E9"/>
    <w:rsid w:val="00780F80"/>
    <w:rsid w:val="00782859"/>
    <w:rsid w:val="00786887"/>
    <w:rsid w:val="007946A9"/>
    <w:rsid w:val="007A2FB4"/>
    <w:rsid w:val="007B3C2F"/>
    <w:rsid w:val="007C271A"/>
    <w:rsid w:val="007E6A64"/>
    <w:rsid w:val="00816C12"/>
    <w:rsid w:val="00831937"/>
    <w:rsid w:val="00833ADE"/>
    <w:rsid w:val="00843023"/>
    <w:rsid w:val="00862BDD"/>
    <w:rsid w:val="0087576F"/>
    <w:rsid w:val="00876009"/>
    <w:rsid w:val="00881FCF"/>
    <w:rsid w:val="00884079"/>
    <w:rsid w:val="008866B5"/>
    <w:rsid w:val="008912AB"/>
    <w:rsid w:val="00891665"/>
    <w:rsid w:val="00896151"/>
    <w:rsid w:val="008B4E9C"/>
    <w:rsid w:val="008F124F"/>
    <w:rsid w:val="00901DBF"/>
    <w:rsid w:val="0090495D"/>
    <w:rsid w:val="009175DC"/>
    <w:rsid w:val="00937430"/>
    <w:rsid w:val="0094447A"/>
    <w:rsid w:val="009571FD"/>
    <w:rsid w:val="00962C5D"/>
    <w:rsid w:val="009671A7"/>
    <w:rsid w:val="00977C01"/>
    <w:rsid w:val="00990457"/>
    <w:rsid w:val="009C30B3"/>
    <w:rsid w:val="009D5C3B"/>
    <w:rsid w:val="009E3B15"/>
    <w:rsid w:val="00A054A6"/>
    <w:rsid w:val="00A11AA8"/>
    <w:rsid w:val="00A15230"/>
    <w:rsid w:val="00A23471"/>
    <w:rsid w:val="00A27A0C"/>
    <w:rsid w:val="00A314D7"/>
    <w:rsid w:val="00A4117E"/>
    <w:rsid w:val="00A448E8"/>
    <w:rsid w:val="00A44B16"/>
    <w:rsid w:val="00A73D75"/>
    <w:rsid w:val="00A839D4"/>
    <w:rsid w:val="00A8726A"/>
    <w:rsid w:val="00A938BD"/>
    <w:rsid w:val="00A974F4"/>
    <w:rsid w:val="00AA5E19"/>
    <w:rsid w:val="00AA7564"/>
    <w:rsid w:val="00AC3218"/>
    <w:rsid w:val="00AC4194"/>
    <w:rsid w:val="00AC440D"/>
    <w:rsid w:val="00AD64D2"/>
    <w:rsid w:val="00AF07C6"/>
    <w:rsid w:val="00AF52BA"/>
    <w:rsid w:val="00B011D0"/>
    <w:rsid w:val="00B15C46"/>
    <w:rsid w:val="00B455BF"/>
    <w:rsid w:val="00B56335"/>
    <w:rsid w:val="00B67D93"/>
    <w:rsid w:val="00B902A3"/>
    <w:rsid w:val="00B94635"/>
    <w:rsid w:val="00BA3519"/>
    <w:rsid w:val="00BA510A"/>
    <w:rsid w:val="00BB0D7D"/>
    <w:rsid w:val="00BD09C8"/>
    <w:rsid w:val="00BD27F5"/>
    <w:rsid w:val="00C03956"/>
    <w:rsid w:val="00C15510"/>
    <w:rsid w:val="00C311EA"/>
    <w:rsid w:val="00C37C38"/>
    <w:rsid w:val="00C53578"/>
    <w:rsid w:val="00C5361E"/>
    <w:rsid w:val="00C57FAE"/>
    <w:rsid w:val="00C61F85"/>
    <w:rsid w:val="00C6669C"/>
    <w:rsid w:val="00C83355"/>
    <w:rsid w:val="00CA5FF2"/>
    <w:rsid w:val="00CB29E6"/>
    <w:rsid w:val="00CC352D"/>
    <w:rsid w:val="00CC4C24"/>
    <w:rsid w:val="00D01384"/>
    <w:rsid w:val="00D2121C"/>
    <w:rsid w:val="00D31AB8"/>
    <w:rsid w:val="00D61512"/>
    <w:rsid w:val="00D743E8"/>
    <w:rsid w:val="00D93001"/>
    <w:rsid w:val="00D97D7C"/>
    <w:rsid w:val="00DA2C51"/>
    <w:rsid w:val="00DA5BA9"/>
    <w:rsid w:val="00DD542F"/>
    <w:rsid w:val="00DD7241"/>
    <w:rsid w:val="00DE22AD"/>
    <w:rsid w:val="00E01A92"/>
    <w:rsid w:val="00E02748"/>
    <w:rsid w:val="00E04FE3"/>
    <w:rsid w:val="00E06A6A"/>
    <w:rsid w:val="00E1520E"/>
    <w:rsid w:val="00E26E4F"/>
    <w:rsid w:val="00E411EE"/>
    <w:rsid w:val="00E55D02"/>
    <w:rsid w:val="00E756A6"/>
    <w:rsid w:val="00EA1FFB"/>
    <w:rsid w:val="00EA7AA6"/>
    <w:rsid w:val="00EF4C69"/>
    <w:rsid w:val="00EF6CD6"/>
    <w:rsid w:val="00F10261"/>
    <w:rsid w:val="00F23224"/>
    <w:rsid w:val="00F314BD"/>
    <w:rsid w:val="00F372A3"/>
    <w:rsid w:val="00F5617C"/>
    <w:rsid w:val="00F77BAA"/>
    <w:rsid w:val="00F83855"/>
    <w:rsid w:val="00F90D88"/>
    <w:rsid w:val="00FB57D4"/>
    <w:rsid w:val="00FB5A08"/>
    <w:rsid w:val="00FC61F5"/>
    <w:rsid w:val="00FD23A1"/>
    <w:rsid w:val="00FE109E"/>
    <w:rsid w:val="00FE157A"/>
    <w:rsid w:val="00FE2958"/>
    <w:rsid w:val="00FE4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9D977F8-8CC6-6644-B2CE-445C6B0CC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RU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E11B0"/>
    <w:pPr>
      <w:jc w:val="both"/>
    </w:pPr>
    <w:rPr>
      <w:sz w:val="28"/>
      <w:lang w:val="uk-UA" w:eastAsia="ru-RU"/>
    </w:rPr>
  </w:style>
  <w:style w:type="paragraph" w:styleId="Heading1">
    <w:name w:val="heading 1"/>
    <w:basedOn w:val="Normal"/>
    <w:next w:val="Normal"/>
    <w:qFormat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Heading2">
    <w:name w:val="heading 2"/>
    <w:basedOn w:val="Normal"/>
    <w:next w:val="Normal"/>
    <w:qFormat/>
    <w:pPr>
      <w:suppressAutoHyphens/>
      <w:spacing w:line="336" w:lineRule="auto"/>
      <w:ind w:left="851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suppressAutoHyphens/>
      <w:spacing w:line="336" w:lineRule="auto"/>
      <w:ind w:left="851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suppressAutoHyphens/>
      <w:spacing w:line="336" w:lineRule="auto"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153"/>
        <w:tab w:val="right" w:pos="8306"/>
      </w:tabs>
    </w:pPr>
  </w:style>
  <w:style w:type="paragraph" w:styleId="Caption">
    <w:name w:val="caption"/>
    <w:basedOn w:val="Normal"/>
    <w:next w:val="Normal"/>
    <w:qFormat/>
    <w:pPr>
      <w:suppressAutoHyphens/>
      <w:spacing w:line="336" w:lineRule="auto"/>
      <w:jc w:val="center"/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rPr>
      <w:rFonts w:ascii="Times New Roman" w:hAnsi="Times New Roman"/>
      <w:noProof w:val="0"/>
      <w:lang w:val="uk-UA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9355"/>
      </w:tabs>
      <w:spacing w:line="336" w:lineRule="auto"/>
      <w:ind w:right="851"/>
      <w:jc w:val="left"/>
    </w:pPr>
    <w:rPr>
      <w:caps/>
    </w:rPr>
  </w:style>
  <w:style w:type="paragraph" w:styleId="TOC2">
    <w:name w:val="toc 2"/>
    <w:basedOn w:val="Normal"/>
    <w:next w:val="Normal"/>
    <w:autoRedefine/>
    <w:semiHidden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TOC3">
    <w:name w:val="toc 3"/>
    <w:basedOn w:val="Normal"/>
    <w:next w:val="Normal"/>
    <w:autoRedefine/>
    <w:semiHidden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TOC4">
    <w:name w:val="toc 4"/>
    <w:basedOn w:val="Normal"/>
    <w:next w:val="Normal"/>
    <w:autoRedefine/>
    <w:semiHidden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BodyText">
    <w:name w:val="Body Text"/>
    <w:basedOn w:val="Normal"/>
    <w:pPr>
      <w:spacing w:line="336" w:lineRule="auto"/>
      <w:ind w:firstLine="851"/>
    </w:pPr>
  </w:style>
  <w:style w:type="paragraph" w:customStyle="1" w:styleId="a">
    <w:name w:val="Переменные"/>
    <w:basedOn w:val="BodyText"/>
    <w:pPr>
      <w:tabs>
        <w:tab w:val="left" w:pos="482"/>
      </w:tabs>
      <w:ind w:left="482" w:hanging="482"/>
    </w:pPr>
  </w:style>
  <w:style w:type="paragraph" w:styleId="DocumentMap">
    <w:name w:val="Document Map"/>
    <w:basedOn w:val="Normal"/>
    <w:semiHidden/>
    <w:pPr>
      <w:shd w:val="clear" w:color="auto" w:fill="000080"/>
    </w:pPr>
    <w:rPr>
      <w:sz w:val="24"/>
    </w:rPr>
  </w:style>
  <w:style w:type="paragraph" w:customStyle="1" w:styleId="a0">
    <w:name w:val="Формула"/>
    <w:basedOn w:val="BodyText"/>
    <w:pPr>
      <w:tabs>
        <w:tab w:val="center" w:pos="4536"/>
        <w:tab w:val="right" w:pos="9356"/>
      </w:tabs>
      <w:ind w:firstLine="0"/>
    </w:pPr>
  </w:style>
  <w:style w:type="paragraph" w:customStyle="1" w:styleId="a1">
    <w:name w:val="Чертежный"/>
    <w:link w:val="a2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a3">
    <w:name w:val="Листинг программы"/>
    <w:pPr>
      <w:suppressAutoHyphens/>
    </w:pPr>
    <w:rPr>
      <w:noProof/>
      <w:lang w:val="ru-RU" w:eastAsia="ru-RU"/>
    </w:rPr>
  </w:style>
  <w:style w:type="paragraph" w:styleId="CommentText">
    <w:name w:val="annotation text"/>
    <w:basedOn w:val="Normal"/>
    <w:semiHidden/>
    <w:rPr>
      <w:rFonts w:ascii="Journal" w:hAnsi="Journal"/>
      <w:sz w:val="24"/>
    </w:rPr>
  </w:style>
  <w:style w:type="character" w:customStyle="1" w:styleId="a2">
    <w:name w:val="Чертежный Знак"/>
    <w:link w:val="a1"/>
    <w:rsid w:val="00F77BAA"/>
    <w:rPr>
      <w:rFonts w:ascii="ISOCPEUR" w:hAnsi="ISOCPEUR"/>
      <w:i/>
      <w:sz w:val="28"/>
      <w:lang w:val="uk-UA"/>
    </w:rPr>
  </w:style>
  <w:style w:type="character" w:customStyle="1" w:styleId="HeaderChar">
    <w:name w:val="Header Char"/>
    <w:link w:val="Header"/>
    <w:rsid w:val="00E411EE"/>
    <w:rPr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Temp\Rar$DIa0.243\Forms_A4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A61506-8F1C-4B8A-95C4-D46F1DCE2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C:\WINDOWS\Temp\Rar$DIa0.243\Forms_A4.dot</Template>
  <TotalTime>11</TotalTime>
  <Pages>4</Pages>
  <Words>40</Words>
  <Characters>231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 office</Company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Mark Levsha</cp:lastModifiedBy>
  <cp:revision>4</cp:revision>
  <cp:lastPrinted>2024-06-03T20:28:00Z</cp:lastPrinted>
  <dcterms:created xsi:type="dcterms:W3CDTF">2024-06-03T20:28:00Z</dcterms:created>
  <dcterms:modified xsi:type="dcterms:W3CDTF">2024-06-03T21:24:00Z</dcterms:modified>
</cp:coreProperties>
</file>